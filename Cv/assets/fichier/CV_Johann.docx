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30AE03" w14:textId="77777777" w:rsidR="00F93E26" w:rsidRDefault="00E5739C" w:rsidP="00E76932">
      <w:pPr>
        <w:jc w:val="both"/>
        <w:sectPr w:rsidR="00F93E26" w:rsidSect="00F93E2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58E81991" wp14:editId="2535BDB6">
            <wp:simplePos x="0" y="0"/>
            <wp:positionH relativeFrom="column">
              <wp:posOffset>-899795</wp:posOffset>
            </wp:positionH>
            <wp:positionV relativeFrom="paragraph">
              <wp:posOffset>-897255</wp:posOffset>
            </wp:positionV>
            <wp:extent cx="7559040" cy="10692130"/>
            <wp:effectExtent l="0" t="0" r="3810" b="0"/>
            <wp:wrapNone/>
            <wp:docPr id="160" name="Imag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978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AC5E2B0" wp14:editId="19BBB601">
                <wp:simplePos x="0" y="0"/>
                <wp:positionH relativeFrom="column">
                  <wp:posOffset>2139950</wp:posOffset>
                </wp:positionH>
                <wp:positionV relativeFrom="paragraph">
                  <wp:posOffset>150495</wp:posOffset>
                </wp:positionV>
                <wp:extent cx="702945" cy="611505"/>
                <wp:effectExtent l="0" t="0" r="0" b="0"/>
                <wp:wrapSquare wrapText="bothSides"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61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28F63AB" w14:textId="77777777" w:rsidR="009D0622" w:rsidRPr="002F52B7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 w:rsidRPr="002F52B7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2010</w:t>
                            </w:r>
                          </w:p>
                          <w:p w14:paraId="71EF4F64" w14:textId="77777777" w:rsidR="009D0622" w:rsidRPr="002F52B7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 w:rsidRPr="002F52B7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-</w:t>
                            </w:r>
                          </w:p>
                          <w:p w14:paraId="04C598FB" w14:textId="77777777" w:rsidR="009D0622" w:rsidRPr="002F52B7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 w:rsidRPr="002F52B7"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2014</w:t>
                            </w:r>
                          </w:p>
                          <w:p w14:paraId="2B8A8D28" w14:textId="77777777" w:rsidR="009D0622" w:rsidRPr="002F52B7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D17D6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5E2B0" id="_x0000_t202" coordsize="21600,21600" o:spt="202" path="m,l,21600r21600,l21600,xe">
                <v:stroke joinstyle="miter"/>
                <v:path gradientshapeok="t" o:connecttype="rect"/>
              </v:shapetype>
              <v:shape id="Zone de texte 144" o:spid="_x0000_s1026" type="#_x0000_t202" style="position:absolute;left:0;text-align:left;margin-left:168.5pt;margin-top:11.85pt;width:55.35pt;height:48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" filled="f" stroked="f">
                <v:textbox>
                  <w:txbxContent>
                    <w:p w14:paraId="228F63AB" w14:textId="77777777" w:rsidR="009D0622" w:rsidRPr="002F52B7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 w:rsidRPr="002F52B7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2010</w:t>
                      </w:r>
                    </w:p>
                    <w:p w14:paraId="71EF4F64" w14:textId="77777777" w:rsidR="009D0622" w:rsidRPr="002F52B7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 w:rsidRPr="002F52B7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-</w:t>
                      </w:r>
                    </w:p>
                    <w:p w14:paraId="04C598FB" w14:textId="77777777" w:rsidR="009D0622" w:rsidRPr="002F52B7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 w:rsidRPr="002F52B7"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2014</w:t>
                      </w:r>
                    </w:p>
                    <w:p w14:paraId="2B8A8D28" w14:textId="77777777" w:rsidR="009D0622" w:rsidRPr="002F52B7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D17D6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D0622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9C570D" wp14:editId="5141F165">
                <wp:simplePos x="0" y="0"/>
                <wp:positionH relativeFrom="column">
                  <wp:posOffset>96611</wp:posOffset>
                </wp:positionH>
                <wp:positionV relativeFrom="paragraph">
                  <wp:posOffset>-800100</wp:posOffset>
                </wp:positionV>
                <wp:extent cx="803910" cy="3634105"/>
                <wp:effectExtent l="0" t="0" r="0" b="0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803910" cy="3634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67001" w14:textId="77777777" w:rsidR="009D0622" w:rsidRPr="00875680" w:rsidRDefault="00875680">
                            <w:pPr>
                              <w:rPr>
                                <w:rFonts w:ascii="Georgia" w:hAnsi="Georgia"/>
                                <w:b/>
                                <w:i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875680">
                              <w:rPr>
                                <w:rFonts w:ascii="Georgia" w:hAnsi="Georgia"/>
                                <w:b/>
                                <w:i/>
                                <w:color w:val="FFFFFF" w:themeColor="background1"/>
                                <w:sz w:val="64"/>
                                <w:szCs w:val="64"/>
                              </w:rPr>
                              <w:t>Développement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C570D" id="Zone de texte 153" o:spid="_x0000_s1027" type="#_x0000_t202" style="position:absolute;left:0;text-align:left;margin-left:7.6pt;margin-top:-63pt;width:63.3pt;height:286.15pt;rotation:18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" filled="f" stroked="f">
                <v:textbox style="layout-flow:vertical-ideographic">
                  <w:txbxContent>
                    <w:p w14:paraId="68167001" w14:textId="77777777" w:rsidR="009D0622" w:rsidRPr="00875680" w:rsidRDefault="00875680">
                      <w:pPr>
                        <w:rPr>
                          <w:rFonts w:ascii="Georgia" w:hAnsi="Georgia"/>
                          <w:b/>
                          <w:i/>
                          <w:color w:val="FFFFFF" w:themeColor="background1"/>
                          <w:sz w:val="64"/>
                          <w:szCs w:val="64"/>
                        </w:rPr>
                      </w:pPr>
                      <w:r w:rsidRPr="00875680">
                        <w:rPr>
                          <w:rFonts w:ascii="Georgia" w:hAnsi="Georgia"/>
                          <w:b/>
                          <w:i/>
                          <w:color w:val="FFFFFF" w:themeColor="background1"/>
                          <w:sz w:val="64"/>
                          <w:szCs w:val="64"/>
                        </w:rPr>
                        <w:t>Développement</w:t>
                      </w:r>
                    </w:p>
                  </w:txbxContent>
                </v:textbox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BB1B1E4" wp14:editId="69D68FE6">
                <wp:simplePos x="0" y="0"/>
                <wp:positionH relativeFrom="column">
                  <wp:posOffset>3067050</wp:posOffset>
                </wp:positionH>
                <wp:positionV relativeFrom="paragraph">
                  <wp:posOffset>144145</wp:posOffset>
                </wp:positionV>
                <wp:extent cx="2903220" cy="871855"/>
                <wp:effectExtent l="0" t="0" r="0" b="0"/>
                <wp:wrapSquare wrapText="bothSides"/>
                <wp:docPr id="143" name="Zone de text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F39AF" w14:textId="77777777" w:rsidR="009D0622" w:rsidRPr="002F52B7" w:rsidRDefault="009D0622" w:rsidP="004B60A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D17D6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ENTREPRISE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Bold"/>
                                <w:b/>
                                <w:bCs/>
                                <w:color w:val="D17D60"/>
                                <w:szCs w:val="24"/>
                              </w:rPr>
                              <w:t>-</w:t>
                            </w:r>
                            <w:r w:rsidRPr="002F52B7">
                              <w:rPr>
                                <w:rFonts w:ascii="Calibri" w:hAnsi="Calibri" w:cs="SegoePro-Bold"/>
                                <w:b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VILLE - DURÉE</w:t>
                            </w:r>
                          </w:p>
                          <w:p w14:paraId="1B14ADBE" w14:textId="77777777" w:rsidR="009D0622" w:rsidRPr="009E241B" w:rsidRDefault="009D0622" w:rsidP="002F52B7">
                            <w:pPr>
                              <w:pStyle w:val="Paragraphestandard"/>
                              <w:spacing w:line="240" w:lineRule="auto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2F52B7"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0"/>
                              </w:rPr>
                              <w:t>Poste occupé</w:t>
                            </w:r>
                            <w:r w:rsidRPr="002F52B7">
                              <w:rPr>
                                <w:rFonts w:ascii="Calibri-Italic" w:hAnsi="Calibri-Italic" w:cs="Calibri-Italic"/>
                                <w:i/>
                                <w:iCs/>
                                <w:outline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br/>
                            </w: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Description brève d’un point clé</w:t>
                            </w:r>
                          </w:p>
                          <w:p w14:paraId="035A0A39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Responsabilité, tâche, réalisation...</w:t>
                            </w:r>
                          </w:p>
                          <w:p w14:paraId="3046E907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Autre responsabilité, autre tâche, autre réalisation...</w:t>
                            </w:r>
                          </w:p>
                          <w:p w14:paraId="2B666D7D" w14:textId="77777777" w:rsidR="009D0622" w:rsidRPr="00F520BE" w:rsidRDefault="009D0622" w:rsidP="00F520BE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1B1E4" id="Zone de texte 143" o:spid="_x0000_s1028" type="#_x0000_t202" style="position:absolute;left:0;text-align:left;margin-left:241.5pt;margin-top:11.35pt;width:228.6pt;height:68.6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" filled="f" stroked="f">
                <v:textbox>
                  <w:txbxContent>
                    <w:p w14:paraId="38BF39AF" w14:textId="77777777" w:rsidR="009D0622" w:rsidRPr="002F52B7" w:rsidRDefault="009D0622" w:rsidP="004B60AA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D17D6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ENTREPRISE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Bold"/>
                          <w:b/>
                          <w:bCs/>
                          <w:color w:val="D17D60"/>
                          <w:szCs w:val="24"/>
                        </w:rPr>
                        <w:t>-</w:t>
                      </w:r>
                      <w:r w:rsidRPr="002F52B7">
                        <w:rPr>
                          <w:rFonts w:ascii="Calibri" w:hAnsi="Calibri" w:cs="SegoePro-Bold"/>
                          <w:bCs/>
                          <w:color w:val="D17D6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VILLE - DURÉE</w:t>
                      </w:r>
                    </w:p>
                    <w:p w14:paraId="1B14ADBE" w14:textId="77777777" w:rsidR="009D0622" w:rsidRPr="009E241B" w:rsidRDefault="009D0622" w:rsidP="002F52B7">
                      <w:pPr>
                        <w:pStyle w:val="Paragraphestandard"/>
                        <w:spacing w:line="240" w:lineRule="auto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2F52B7"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0"/>
                        </w:rPr>
                        <w:t>Poste occupé</w:t>
                      </w:r>
                      <w:r w:rsidRPr="002F52B7">
                        <w:rPr>
                          <w:rFonts w:ascii="Calibri-Italic" w:hAnsi="Calibri-Italic" w:cs="Calibri-Italic"/>
                          <w:i/>
                          <w:iCs/>
                          <w:outline/>
                          <w:sz w:val="20"/>
                          <w:szCs w:val="2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br/>
                      </w: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Description brève d’un point clé</w:t>
                      </w:r>
                    </w:p>
                    <w:p w14:paraId="035A0A39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Responsabilité, tâche, réalisation...</w:t>
                      </w:r>
                    </w:p>
                    <w:p w14:paraId="3046E907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Autre responsabilité, autre tâche, autre réalisation...</w:t>
                      </w:r>
                    </w:p>
                    <w:p w14:paraId="2B666D7D" w14:textId="77777777" w:rsidR="009D0622" w:rsidRPr="00F520BE" w:rsidRDefault="009D0622" w:rsidP="00F520BE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2053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1858FFE" wp14:editId="675B4D15">
                <wp:simplePos x="0" y="0"/>
                <wp:positionH relativeFrom="column">
                  <wp:posOffset>2047240</wp:posOffset>
                </wp:positionH>
                <wp:positionV relativeFrom="paragraph">
                  <wp:posOffset>-295910</wp:posOffset>
                </wp:positionV>
                <wp:extent cx="4178300" cy="306705"/>
                <wp:effectExtent l="25400" t="0" r="12700" b="23495"/>
                <wp:wrapThrough wrapText="bothSides">
                  <wp:wrapPolygon edited="0">
                    <wp:start x="-131" y="0"/>
                    <wp:lineTo x="-131" y="21466"/>
                    <wp:lineTo x="21534" y="21466"/>
                    <wp:lineTo x="21534" y="0"/>
                    <wp:lineTo x="-131" y="0"/>
                  </wp:wrapPolygon>
                </wp:wrapThrough>
                <wp:docPr id="120" name="Grouper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306705"/>
                          <a:chOff x="0" y="0"/>
                          <a:chExt cx="4178300" cy="306705"/>
                        </a:xfrm>
                      </wpg:grpSpPr>
                      <wps:wsp>
                        <wps:cNvPr id="121" name="Zone de texte 121"/>
                        <wps:cNvSpPr txBox="1"/>
                        <wps:spPr>
                          <a:xfrm>
                            <a:off x="29210" y="5080"/>
                            <a:ext cx="4148637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9E4C72" w14:textId="77777777" w:rsidR="009D0622" w:rsidRPr="00B303E7" w:rsidRDefault="009D0622" w:rsidP="00B303E7">
                              <w:pPr>
                                <w:pStyle w:val="Textedebulles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5C2053"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EXPÉRIENCE PROFESSIONNELLE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Connecteur droit 122"/>
                        <wps:cNvCnPr/>
                        <wps:spPr>
                          <a:xfrm>
                            <a:off x="26670" y="306705"/>
                            <a:ext cx="4151630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Connecteur droit 123"/>
                        <wps:cNvCnPr/>
                        <wps:spPr>
                          <a:xfrm>
                            <a:off x="26670" y="0"/>
                            <a:ext cx="415163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D17D60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58FFE" id="Grouper 120" o:spid="_x0000_s1029" style="position:absolute;left:0;text-align:left;margin-left:161.2pt;margin-top:-23.3pt;width:329pt;height:24.15pt;z-index:251654144" coordsize="4178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">
                <v:shape id="Zone de texte 121" o:spid="_x0000_s1030" type="#_x0000_t202" style="position:absolute;left:292;top:50;width:4148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" fillcolor="white [3212]" stroked="f">
                  <v:fill opacity="3341f"/>
                  <v:textbox inset="5mm,2.2mm">
                    <w:txbxContent>
                      <w:p w14:paraId="269E4C72" w14:textId="77777777" w:rsidR="009D0622" w:rsidRPr="00B303E7" w:rsidRDefault="009D0622" w:rsidP="00B303E7">
                        <w:pPr>
                          <w:pStyle w:val="Textedebulles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5C2053"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EXPÉRIENCE PROFESSIONNELLE</w:t>
                        </w:r>
                      </w:p>
                    </w:txbxContent>
                  </v:textbox>
                </v:shape>
                <v:line id="Connecteur droit 122" o:spid="_x0000_s1031" style="position:absolute;visibility:visible;mso-wrap-style:square" from="266,3067" to="41783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" strokecolor="white [3212]" strokeweight="1.5pt"/>
                <v:line id="Connecteur droit 123" o:spid="_x0000_s1032" style="position:absolute;visibility:visible;mso-wrap-style:square" from="266,0" to="4178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" strokecolor="white [3212]" strokeweight=".5pt">
                  <v:stroke dashstyle="dash"/>
                </v:line>
                <v:rect id="Rectangle 124" o:spid="_x0000_s1033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" fillcolor="#d17d60" stroked="f"/>
                <w10:wrap type="through"/>
              </v:group>
            </w:pict>
          </mc:Fallback>
        </mc:AlternateContent>
      </w:r>
      <w:r w:rsidR="00945931" w:rsidRPr="00945931">
        <w:t xml:space="preserve"> </w:t>
      </w:r>
    </w:p>
    <w:p w14:paraId="6D906E65" w14:textId="77777777" w:rsidR="00AF7C19" w:rsidRDefault="00875680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0293385" wp14:editId="34A9195D">
                <wp:simplePos x="0" y="0"/>
                <wp:positionH relativeFrom="column">
                  <wp:posOffset>4386580</wp:posOffset>
                </wp:positionH>
                <wp:positionV relativeFrom="paragraph">
                  <wp:posOffset>6783705</wp:posOffset>
                </wp:positionV>
                <wp:extent cx="1491615" cy="600075"/>
                <wp:effectExtent l="0" t="0" r="0" b="9525"/>
                <wp:wrapSquare wrapText="bothSides"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615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1FF7E" w14:textId="77777777" w:rsidR="009D0622" w:rsidRDefault="009D0622" w:rsidP="00404B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7A8BA8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Anglais :</w:t>
                            </w:r>
                          </w:p>
                          <w:p w14:paraId="49E37803" w14:textId="77777777" w:rsidR="009D0622" w:rsidRDefault="009D0622" w:rsidP="00404B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17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Courant (TOEIC : 805)</w:t>
                            </w:r>
                          </w:p>
                          <w:p w14:paraId="367FF2DE" w14:textId="77777777" w:rsidR="00875680" w:rsidRPr="00404BA9" w:rsidRDefault="00875680" w:rsidP="00404B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left="17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Technique</w:t>
                            </w:r>
                          </w:p>
                          <w:p w14:paraId="6594F814" w14:textId="77777777" w:rsidR="009D0622" w:rsidRPr="008C220B" w:rsidRDefault="009D0622" w:rsidP="008C220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93385" id="Zone de texte 103" o:spid="_x0000_s1034" type="#_x0000_t202" style="position:absolute;margin-left:345.4pt;margin-top:534.15pt;width:117.45pt;height:47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" filled="f" stroked="f">
                <v:textbox>
                  <w:txbxContent>
                    <w:p w14:paraId="67F1FF7E" w14:textId="77777777" w:rsidR="009D0622" w:rsidRDefault="009D0622" w:rsidP="00404BA9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7A8BA8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Anglais :</w:t>
                      </w:r>
                    </w:p>
                    <w:p w14:paraId="49E37803" w14:textId="77777777" w:rsidR="009D0622" w:rsidRDefault="009D0622" w:rsidP="00404B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17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Courant (TOEIC : 805)</w:t>
                      </w:r>
                    </w:p>
                    <w:p w14:paraId="367FF2DE" w14:textId="77777777" w:rsidR="00875680" w:rsidRPr="00404BA9" w:rsidRDefault="00875680" w:rsidP="00404BA9">
                      <w:pPr>
                        <w:widowControl w:val="0"/>
                        <w:autoSpaceDE w:val="0"/>
                        <w:autoSpaceDN w:val="0"/>
                        <w:adjustRightInd w:val="0"/>
                        <w:ind w:left="17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Technique</w:t>
                      </w:r>
                    </w:p>
                    <w:p w14:paraId="6594F814" w14:textId="77777777" w:rsidR="009D0622" w:rsidRPr="008C220B" w:rsidRDefault="009D0622" w:rsidP="008C220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5D0D000" wp14:editId="563ECC7E">
                <wp:simplePos x="0" y="0"/>
                <wp:positionH relativeFrom="column">
                  <wp:posOffset>2110105</wp:posOffset>
                </wp:positionH>
                <wp:positionV relativeFrom="paragraph">
                  <wp:posOffset>6783705</wp:posOffset>
                </wp:positionV>
                <wp:extent cx="1905000" cy="8769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876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51FA5" w14:textId="77777777" w:rsidR="009D0622" w:rsidRPr="00404BA9" w:rsidRDefault="00875680" w:rsidP="00404BA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Adobe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Dreamweaver cc 2017</w:t>
                            </w:r>
                            <w:r w:rsidR="009D0622"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BE4C59"/>
                                <w:sz w:val="20"/>
                                <w:szCs w:val="20"/>
                              </w:rPr>
                              <w:t>&gt;</w:t>
                            </w:r>
                            <w:r w:rsidRPr="00404BA9"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Notepad</w:t>
                            </w:r>
                            <w:r>
                              <w:rPr>
                                <w:rFonts w:ascii="Calibri-Bold" w:hAnsi="Calibri-Bold" w:cs="Calibri-Bold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++</w:t>
                            </w:r>
                            <w:r w:rsidR="009D0622" w:rsidRPr="00404BA9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14:paraId="3BBBCED7" w14:textId="77777777" w:rsidR="009D0622" w:rsidRPr="008C220B" w:rsidRDefault="009D0622" w:rsidP="008C220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0D000" id="Zone de texte 102" o:spid="_x0000_s1035" type="#_x0000_t202" style="position:absolute;margin-left:166.15pt;margin-top:534.15pt;width:150pt;height:69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" filled="f" stroked="f">
                <v:textbox>
                  <w:txbxContent>
                    <w:p w14:paraId="4AA51FA5" w14:textId="77777777" w:rsidR="009D0622" w:rsidRPr="00404BA9" w:rsidRDefault="00875680" w:rsidP="00404BA9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Adobe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Dreamweaver cc 2017</w:t>
                      </w:r>
                      <w:r w:rsidR="009D0622"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BE4C59"/>
                          <w:sz w:val="20"/>
                          <w:szCs w:val="20"/>
                        </w:rPr>
                        <w:t>&gt;</w:t>
                      </w:r>
                      <w:r w:rsidRPr="00404BA9"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Notepad</w:t>
                      </w:r>
                      <w:r>
                        <w:rPr>
                          <w:rFonts w:ascii="Calibri-Bold" w:hAnsi="Calibri-Bold" w:cs="Calibri-Bold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++</w:t>
                      </w:r>
                      <w:r w:rsidR="009D0622" w:rsidRPr="00404BA9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14:paraId="3BBBCED7" w14:textId="77777777" w:rsidR="009D0622" w:rsidRPr="008C220B" w:rsidRDefault="009D0622" w:rsidP="008C220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1A2C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CC8A5DE" wp14:editId="4237D118">
                <wp:simplePos x="0" y="0"/>
                <wp:positionH relativeFrom="column">
                  <wp:posOffset>2140585</wp:posOffset>
                </wp:positionH>
                <wp:positionV relativeFrom="paragraph">
                  <wp:posOffset>4699635</wp:posOffset>
                </wp:positionV>
                <wp:extent cx="702945" cy="588010"/>
                <wp:effectExtent l="0" t="0" r="0" b="254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588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9B0DB7A" w14:textId="77777777" w:rsidR="009D0622" w:rsidRPr="004051DB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2004</w:t>
                            </w:r>
                          </w:p>
                          <w:p w14:paraId="20E0AF10" w14:textId="77777777" w:rsidR="009D0622" w:rsidRPr="004051DB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-</w:t>
                            </w:r>
                          </w:p>
                          <w:p w14:paraId="66A8C72F" w14:textId="77777777" w:rsidR="009D0622" w:rsidRPr="004051DB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2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 w:rsidRPr="004051DB"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2006</w:t>
                            </w:r>
                          </w:p>
                          <w:p w14:paraId="73EE5620" w14:textId="77777777" w:rsidR="009D0622" w:rsidRPr="004051DB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81B77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8A5DE" id="Zone de texte 83" o:spid="_x0000_s1036" type="#_x0000_t202" style="position:absolute;margin-left:168.55pt;margin-top:370.05pt;width:55.35pt;height:46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" filled="f" stroked="f">
                <v:textbox>
                  <w:txbxContent>
                    <w:p w14:paraId="49B0DB7A" w14:textId="77777777" w:rsidR="009D0622" w:rsidRPr="004051DB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2004</w:t>
                      </w:r>
                    </w:p>
                    <w:p w14:paraId="20E0AF10" w14:textId="77777777" w:rsidR="009D0622" w:rsidRPr="004051DB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-</w:t>
                      </w:r>
                    </w:p>
                    <w:p w14:paraId="66A8C72F" w14:textId="77777777" w:rsidR="009D0622" w:rsidRPr="004051DB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2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 w:rsidRPr="004051DB"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2006</w:t>
                      </w:r>
                    </w:p>
                    <w:p w14:paraId="73EE5620" w14:textId="77777777" w:rsidR="009D0622" w:rsidRPr="004051DB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81B779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1A2C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DFECE6B" wp14:editId="725D5EF5">
                <wp:simplePos x="0" y="0"/>
                <wp:positionH relativeFrom="column">
                  <wp:posOffset>2133600</wp:posOffset>
                </wp:positionH>
                <wp:positionV relativeFrom="paragraph">
                  <wp:posOffset>5252720</wp:posOffset>
                </wp:positionV>
                <wp:extent cx="702945" cy="388620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714E1D7" w14:textId="77777777" w:rsidR="009D0622" w:rsidRPr="004051DB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4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2003</w:t>
                            </w:r>
                          </w:p>
                          <w:p w14:paraId="3728C295" w14:textId="77777777" w:rsidR="009D0622" w:rsidRPr="004051DB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81B77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ECE6B" id="Zone de texte 126" o:spid="_x0000_s1037" type="#_x0000_t202" style="position:absolute;margin-left:168pt;margin-top:413.6pt;width:55.35pt;height:3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" filled="f" stroked="f">
                <v:textbox>
                  <w:txbxContent>
                    <w:p w14:paraId="3714E1D7" w14:textId="77777777" w:rsidR="009D0622" w:rsidRPr="004051DB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4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2003</w:t>
                      </w:r>
                    </w:p>
                    <w:p w14:paraId="3728C295" w14:textId="77777777" w:rsidR="009D0622" w:rsidRPr="004051DB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81B779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1A2C">
        <w:rPr>
          <w:noProof/>
        </w:rPr>
        <w:drawing>
          <wp:anchor distT="0" distB="0" distL="114300" distR="114300" simplePos="0" relativeHeight="251693056" behindDoc="1" locked="0" layoutInCell="1" allowOverlap="1" wp14:anchorId="6F967EFA" wp14:editId="0310C3A9">
            <wp:simplePos x="0" y="0"/>
            <wp:positionH relativeFrom="column">
              <wp:posOffset>2027555</wp:posOffset>
            </wp:positionH>
            <wp:positionV relativeFrom="paragraph">
              <wp:posOffset>2922588</wp:posOffset>
            </wp:positionV>
            <wp:extent cx="4253018" cy="1095058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if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18" cy="1095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381">
        <w:rPr>
          <w:noProof/>
        </w:rPr>
        <w:drawing>
          <wp:anchor distT="0" distB="0" distL="114300" distR="114300" simplePos="0" relativeHeight="251676672" behindDoc="0" locked="0" layoutInCell="1" allowOverlap="1" wp14:anchorId="31BADDB1" wp14:editId="352ED82D">
            <wp:simplePos x="0" y="0"/>
            <wp:positionH relativeFrom="column">
              <wp:posOffset>44152</wp:posOffset>
            </wp:positionH>
            <wp:positionV relativeFrom="paragraph">
              <wp:posOffset>2960370</wp:posOffset>
            </wp:positionV>
            <wp:extent cx="1065600" cy="1065530"/>
            <wp:effectExtent l="76200" t="76200" r="77470" b="7747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ym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1065530"/>
                    </a:xfrm>
                    <a:prstGeom prst="ellipse">
                      <a:avLst/>
                    </a:prstGeom>
                    <a:solidFill>
                      <a:schemeClr val="bg1"/>
                    </a:solidFill>
                    <a:ln w="28575" cap="rnd" cmpd="thickThin">
                      <a:solidFill>
                        <a:schemeClr val="bg1"/>
                      </a:solidFill>
                      <a:round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39C">
        <w:rPr>
          <w:noProof/>
        </w:rPr>
        <w:drawing>
          <wp:anchor distT="0" distB="0" distL="114300" distR="114300" simplePos="0" relativeHeight="251664384" behindDoc="1" locked="0" layoutInCell="1" allowOverlap="1" wp14:anchorId="34301F5F" wp14:editId="61280F83">
            <wp:simplePos x="0" y="0"/>
            <wp:positionH relativeFrom="column">
              <wp:posOffset>2027873</wp:posOffset>
            </wp:positionH>
            <wp:positionV relativeFrom="paragraph">
              <wp:posOffset>2935605</wp:posOffset>
            </wp:positionV>
            <wp:extent cx="4243844" cy="1092835"/>
            <wp:effectExtent l="0" t="0" r="23495" b="1206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if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44" cy="1092835"/>
                    </a:xfrm>
                    <a:prstGeom prst="rect">
                      <a:avLst/>
                    </a:prstGeom>
                    <a:effectLst>
                      <a:outerShdw blurRad="38100" dist="38100" dir="2700000" sx="99000" sy="99000" algn="tl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978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AE3A1" wp14:editId="58E80B46">
                <wp:simplePos x="0" y="0"/>
                <wp:positionH relativeFrom="column">
                  <wp:posOffset>2137410</wp:posOffset>
                </wp:positionH>
                <wp:positionV relativeFrom="paragraph">
                  <wp:posOffset>5761990</wp:posOffset>
                </wp:positionV>
                <wp:extent cx="702945" cy="253365"/>
                <wp:effectExtent l="0" t="0" r="0" b="0"/>
                <wp:wrapSquare wrapText="bothSides"/>
                <wp:docPr id="127" name="Zone de text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2D372EC" w14:textId="77777777" w:rsidR="009D0622" w:rsidRPr="004051DB" w:rsidRDefault="009D0622" w:rsidP="0088497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40" w:lineRule="exact"/>
                              <w:rPr>
                                <w:rFonts w:ascii="Georgia" w:hAnsi="Georgia" w:cs="SegoePro-Light"/>
                                <w:color w:val="81B779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81B779"/>
                                <w:sz w:val="28"/>
                                <w:szCs w:val="24"/>
                              </w:rPr>
                              <w:t>1999</w:t>
                            </w:r>
                          </w:p>
                          <w:p w14:paraId="14ECA4E0" w14:textId="77777777" w:rsidR="009D0622" w:rsidRPr="004051DB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81B77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E3A1" id="Zone de texte 127" o:spid="_x0000_s1038" type="#_x0000_t202" style="position:absolute;margin-left:168.3pt;margin-top:453.7pt;width:55.35pt;height:1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" filled="f" stroked="f">
                <v:textbox>
                  <w:txbxContent>
                    <w:p w14:paraId="52D372EC" w14:textId="77777777" w:rsidR="009D0622" w:rsidRPr="004051DB" w:rsidRDefault="009D0622" w:rsidP="00884978">
                      <w:pPr>
                        <w:pStyle w:val="Textedebulles"/>
                        <w:tabs>
                          <w:tab w:val="left" w:pos="850"/>
                        </w:tabs>
                        <w:spacing w:line="240" w:lineRule="exact"/>
                        <w:rPr>
                          <w:rFonts w:ascii="Georgia" w:hAnsi="Georgia" w:cs="SegoePro-Light"/>
                          <w:color w:val="81B779"/>
                          <w:sz w:val="28"/>
                          <w:szCs w:val="24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81B779"/>
                          <w:sz w:val="28"/>
                          <w:szCs w:val="24"/>
                        </w:rPr>
                        <w:t>1999</w:t>
                      </w:r>
                    </w:p>
                    <w:p w14:paraId="14ECA4E0" w14:textId="77777777" w:rsidR="009D0622" w:rsidRPr="004051DB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81B779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E241B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C82A9F3" wp14:editId="590571D7">
                <wp:simplePos x="0" y="0"/>
                <wp:positionH relativeFrom="column">
                  <wp:posOffset>-49530</wp:posOffset>
                </wp:positionH>
                <wp:positionV relativeFrom="paragraph">
                  <wp:posOffset>4394835</wp:posOffset>
                </wp:positionV>
                <wp:extent cx="1252855" cy="0"/>
                <wp:effectExtent l="0" t="19050" r="23495" b="19050"/>
                <wp:wrapThrough wrapText="bothSides">
                  <wp:wrapPolygon edited="0">
                    <wp:start x="0" y="-1"/>
                    <wp:lineTo x="0" y="-1"/>
                    <wp:lineTo x="21677" y="-1"/>
                    <wp:lineTo x="21677" y="-1"/>
                    <wp:lineTo x="0" y="-1"/>
                  </wp:wrapPolygon>
                </wp:wrapThrough>
                <wp:docPr id="161" name="Connecteur droit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285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91E059" id="Connecteur droit 161" o:spid="_x0000_s1026" style="position:absolute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9pt,346.05pt" to="94.75pt,3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" strokecolor="white [3212]" strokeweight="2.25pt">
                <w10:wrap type="through"/>
              </v:line>
            </w:pict>
          </mc:Fallback>
        </mc:AlternateContent>
      </w:r>
      <w:r w:rsidR="00C176C4" w:rsidRPr="009E241B">
        <w:rPr>
          <w:noProof/>
          <w:color w:val="7E92A6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11C3F97" wp14:editId="40ED3726">
                <wp:simplePos x="0" y="0"/>
                <wp:positionH relativeFrom="column">
                  <wp:posOffset>2082800</wp:posOffset>
                </wp:positionH>
                <wp:positionV relativeFrom="paragraph">
                  <wp:posOffset>2860675</wp:posOffset>
                </wp:positionV>
                <wp:extent cx="4149090" cy="0"/>
                <wp:effectExtent l="0" t="0" r="22860" b="19050"/>
                <wp:wrapThrough wrapText="bothSides">
                  <wp:wrapPolygon edited="0">
                    <wp:start x="0" y="-1"/>
                    <wp:lineTo x="0" y="-1"/>
                    <wp:lineTo x="21620" y="-1"/>
                    <wp:lineTo x="21620" y="-1"/>
                    <wp:lineTo x="0" y="-1"/>
                  </wp:wrapPolygon>
                </wp:wrapThrough>
                <wp:docPr id="142" name="Connecteur droit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90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7E92A6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6F23BD" id="Connecteur droit 142" o:spid="_x0000_s1026" style="position:absolute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pt,225.25pt" to="490.7pt,2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" strokecolor="#7e92a6" strokeweight=".5pt">
                <v:stroke dashstyle="dash"/>
                <w10:wrap type="through"/>
              </v:line>
            </w:pict>
          </mc:Fallback>
        </mc:AlternateContent>
      </w:r>
      <w:r w:rsidR="006E5CFA" w:rsidRPr="006E5CF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A157D6" wp14:editId="676971D0">
                <wp:simplePos x="0" y="0"/>
                <wp:positionH relativeFrom="column">
                  <wp:posOffset>2240915</wp:posOffset>
                </wp:positionH>
                <wp:positionV relativeFrom="paragraph">
                  <wp:posOffset>3048635</wp:posOffset>
                </wp:positionV>
                <wp:extent cx="3681095" cy="914400"/>
                <wp:effectExtent l="0" t="0" r="0" b="0"/>
                <wp:wrapSquare wrapText="bothSides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0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6B0237B" w14:textId="77777777" w:rsidR="009D0622" w:rsidRPr="006E5CFA" w:rsidRDefault="009D0622" w:rsidP="006E5CF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Georgia" w:hAnsi="Georgia" w:cs="Calibri"/>
                                <w:b/>
                                <w:i/>
                                <w:color w:val="1B384E"/>
                                <w:sz w:val="32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5CFA">
                              <w:rPr>
                                <w:rFonts w:ascii="Georgia" w:hAnsi="Georgia" w:cs="Calibri"/>
                                <w:b/>
                                <w:i/>
                                <w:color w:val="1B384E"/>
                                <w:sz w:val="32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Mes objectifs</w:t>
                            </w:r>
                          </w:p>
                          <w:p w14:paraId="3E4E0465" w14:textId="77777777" w:rsidR="009D0622" w:rsidRPr="006E5CFA" w:rsidRDefault="00875680" w:rsidP="006E5CF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Bla </w:t>
                            </w:r>
                            <w:proofErr w:type="spellStart"/>
                            <w:r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bla</w:t>
                            </w:r>
                            <w:proofErr w:type="spellEnd"/>
                            <w:r>
                              <w:rPr>
                                <w:rFonts w:ascii="Georgia" w:hAnsi="Georgia" w:cs="Calibri"/>
                                <w:i/>
                                <w:color w:val="1B384E"/>
                                <w:sz w:val="1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157D6" id="Zone de texte 158" o:spid="_x0000_s1039" type="#_x0000_t202" style="position:absolute;margin-left:176.45pt;margin-top:240.05pt;width:289.85pt;height:1in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" filled="f" stroked="f">
                <v:textbox>
                  <w:txbxContent>
                    <w:p w14:paraId="56B0237B" w14:textId="77777777" w:rsidR="009D0622" w:rsidRPr="006E5CFA" w:rsidRDefault="009D0622" w:rsidP="006E5CF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Georgia" w:hAnsi="Georgia" w:cs="Calibri"/>
                          <w:b/>
                          <w:i/>
                          <w:color w:val="1B384E"/>
                          <w:sz w:val="32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5CFA">
                        <w:rPr>
                          <w:rFonts w:ascii="Georgia" w:hAnsi="Georgia" w:cs="Calibri"/>
                          <w:b/>
                          <w:i/>
                          <w:color w:val="1B384E"/>
                          <w:sz w:val="32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Mes objectifs</w:t>
                      </w:r>
                    </w:p>
                    <w:p w14:paraId="3E4E0465" w14:textId="77777777" w:rsidR="009D0622" w:rsidRPr="006E5CFA" w:rsidRDefault="00875680" w:rsidP="006E5CF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Bla </w:t>
                      </w:r>
                      <w:proofErr w:type="spellStart"/>
                      <w:r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bla</w:t>
                      </w:r>
                      <w:proofErr w:type="spellEnd"/>
                      <w:r>
                        <w:rPr>
                          <w:rFonts w:ascii="Georgia" w:hAnsi="Georgia" w:cs="Calibri"/>
                          <w:i/>
                          <w:color w:val="1B384E"/>
                          <w:sz w:val="1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5C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0EA409" wp14:editId="53401D91">
                <wp:simplePos x="0" y="0"/>
                <wp:positionH relativeFrom="column">
                  <wp:posOffset>445770</wp:posOffset>
                </wp:positionH>
                <wp:positionV relativeFrom="paragraph">
                  <wp:posOffset>2617470</wp:posOffset>
                </wp:positionV>
                <wp:extent cx="257810" cy="226060"/>
                <wp:effectExtent l="0" t="0" r="21590" b="2540"/>
                <wp:wrapThrough wrapText="bothSides">
                  <wp:wrapPolygon edited="0">
                    <wp:start x="0" y="0"/>
                    <wp:lineTo x="0" y="19416"/>
                    <wp:lineTo x="21281" y="19416"/>
                    <wp:lineTo x="21281" y="0"/>
                    <wp:lineTo x="0" y="0"/>
                  </wp:wrapPolygon>
                </wp:wrapThrough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92FDFB" w14:textId="77777777" w:rsidR="009D0622" w:rsidRPr="006E5CFA" w:rsidRDefault="009D0622" w:rsidP="006E5CFA">
                            <w:pPr>
                              <w:pStyle w:val="Textedebulles"/>
                              <w:spacing w:before="80"/>
                              <w:jc w:val="center"/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8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5CFA">
                              <w:rPr>
                                <w:rFonts w:ascii="Wingdings" w:hAnsi="Wingdings"/>
                                <w:color w:val="FFFFFF" w:themeColor="background1"/>
                                <w:sz w:val="24"/>
                              </w:rPr>
                              <w:t>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A409" id="Zone de texte 155" o:spid="_x0000_s1040" type="#_x0000_t202" style="position:absolute;margin-left:35.1pt;margin-top:206.1pt;width:20.3pt;height:1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" filled="f" stroked="f">
                <v:textbox inset="0,0,0,0">
                  <w:txbxContent>
                    <w:p w14:paraId="1992FDFB" w14:textId="77777777" w:rsidR="009D0622" w:rsidRPr="006E5CFA" w:rsidRDefault="009D0622" w:rsidP="006E5CFA">
                      <w:pPr>
                        <w:pStyle w:val="Textedebulles"/>
                        <w:spacing w:before="80"/>
                        <w:jc w:val="center"/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8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5CFA">
                        <w:rPr>
                          <w:rFonts w:ascii="Wingdings" w:hAnsi="Wingdings"/>
                          <w:color w:val="FFFFFF" w:themeColor="background1"/>
                          <w:sz w:val="24"/>
                        </w:rPr>
                        <w:t>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F4FD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7448D2" wp14:editId="5DBB17D2">
                <wp:simplePos x="0" y="0"/>
                <wp:positionH relativeFrom="column">
                  <wp:posOffset>-427990</wp:posOffset>
                </wp:positionH>
                <wp:positionV relativeFrom="paragraph">
                  <wp:posOffset>4146550</wp:posOffset>
                </wp:positionV>
                <wp:extent cx="2004695" cy="311150"/>
                <wp:effectExtent l="0" t="0" r="0" b="0"/>
                <wp:wrapThrough wrapText="bothSides">
                  <wp:wrapPolygon edited="0">
                    <wp:start x="274" y="0"/>
                    <wp:lineTo x="274" y="19396"/>
                    <wp:lineTo x="21073" y="19396"/>
                    <wp:lineTo x="21073" y="0"/>
                    <wp:lineTo x="274" y="0"/>
                  </wp:wrapPolygon>
                </wp:wrapThrough>
                <wp:docPr id="151" name="Zone de text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78415" w14:textId="77777777" w:rsidR="009D0622" w:rsidRPr="009D0622" w:rsidRDefault="00875680" w:rsidP="004A4458">
                            <w:pPr>
                              <w:pStyle w:val="Textedebulles"/>
                              <w:jc w:val="center"/>
                              <w:rPr>
                                <w:rFonts w:ascii="Georgia" w:hAnsi="Georgia" w:cs="SegoePro-Light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Lambert Johann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48D2" id="Zone de texte 151" o:spid="_x0000_s1041" type="#_x0000_t202" style="position:absolute;margin-left:-33.7pt;margin-top:326.5pt;width:157.85pt;height:2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" filled="f" stroked="f">
                <v:textbox>
                  <w:txbxContent>
                    <w:p w14:paraId="52678415" w14:textId="77777777" w:rsidR="009D0622" w:rsidRPr="009D0622" w:rsidRDefault="00875680" w:rsidP="004A4458">
                      <w:pPr>
                        <w:pStyle w:val="Textedebulles"/>
                        <w:jc w:val="center"/>
                        <w:rPr>
                          <w:rFonts w:ascii="Georgia" w:hAnsi="Georgia" w:cs="SegoePro-Light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Lambert Johann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A445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4116E1" wp14:editId="6D8DAC74">
                <wp:simplePos x="0" y="0"/>
                <wp:positionH relativeFrom="column">
                  <wp:posOffset>-156210</wp:posOffset>
                </wp:positionH>
                <wp:positionV relativeFrom="paragraph">
                  <wp:posOffset>5323205</wp:posOffset>
                </wp:positionV>
                <wp:extent cx="1461770" cy="592455"/>
                <wp:effectExtent l="0" t="0" r="0" b="0"/>
                <wp:wrapThrough wrapText="bothSides">
                  <wp:wrapPolygon edited="0">
                    <wp:start x="375" y="0"/>
                    <wp:lineTo x="375" y="20373"/>
                    <wp:lineTo x="20643" y="20373"/>
                    <wp:lineTo x="20643" y="0"/>
                    <wp:lineTo x="375" y="0"/>
                  </wp:wrapPolygon>
                </wp:wrapThrough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770" cy="59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0A65E" w14:textId="77777777" w:rsidR="009D0622" w:rsidRPr="009E241B" w:rsidRDefault="009D0622" w:rsidP="004A4458">
                            <w:pPr>
                              <w:pStyle w:val="Textedebulles"/>
                              <w:jc w:val="center"/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241B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Né le : </w:t>
                            </w:r>
                            <w:r w:rsidR="00875680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05/10/1994</w:t>
                            </w:r>
                            <w:r w:rsidRPr="009E241B">
                              <w:rPr>
                                <w:rFonts w:ascii="Calibri" w:hAnsi="Calibri" w:cs="SegoePro-Light"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502B6566" w14:textId="77777777" w:rsidR="009D0622" w:rsidRPr="009E241B" w:rsidRDefault="009D0622" w:rsidP="004A4458">
                            <w:pPr>
                              <w:pStyle w:val="Textedebulles"/>
                              <w:jc w:val="center"/>
                              <w:rPr>
                                <w:rFonts w:ascii="Calibri" w:hAnsi="Calibri" w:cs="SegoePro-Light"/>
                                <w:i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241B">
                              <w:rPr>
                                <w:rFonts w:ascii="Calibri" w:hAnsi="Calibri" w:cs="SegoePro-Light"/>
                                <w:i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Célibataire</w:t>
                            </w:r>
                          </w:p>
                          <w:p w14:paraId="2BDDE08F" w14:textId="77777777" w:rsidR="009D0622" w:rsidRPr="009E241B" w:rsidRDefault="009D0622" w:rsidP="000F4FD5">
                            <w:pPr>
                              <w:pStyle w:val="Textedebulles"/>
                              <w:spacing w:before="80"/>
                              <w:jc w:val="center"/>
                              <w:rPr>
                                <w:rFonts w:ascii="Calibri" w:hAnsi="Calibri" w:cs="SegoePro-Light"/>
                                <w:i/>
                                <w:color w:val="7E92A6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241B">
                              <w:rPr>
                                <w:rFonts w:ascii="Wingdings" w:hAnsi="Wingdings"/>
                                <w:color w:val="7E92A6"/>
                              </w:rPr>
                              <w:t>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16E1" id="Zone de texte 150" o:spid="_x0000_s1042" type="#_x0000_t202" style="position:absolute;margin-left:-12.3pt;margin-top:419.15pt;width:115.1pt;height:4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" filled="f" stroked="f">
                <v:textbox>
                  <w:txbxContent>
                    <w:p w14:paraId="69F0A65E" w14:textId="77777777" w:rsidR="009D0622" w:rsidRPr="009E241B" w:rsidRDefault="009D0622" w:rsidP="004A4458">
                      <w:pPr>
                        <w:pStyle w:val="Textedebulles"/>
                        <w:jc w:val="center"/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241B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Né le : </w:t>
                      </w:r>
                      <w:r w:rsidR="00875680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05/10/1994</w:t>
                      </w:r>
                      <w:r w:rsidRPr="009E241B">
                        <w:rPr>
                          <w:rFonts w:ascii="Calibri" w:hAnsi="Calibri" w:cs="SegoePro-Light"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502B6566" w14:textId="77777777" w:rsidR="009D0622" w:rsidRPr="009E241B" w:rsidRDefault="009D0622" w:rsidP="004A4458">
                      <w:pPr>
                        <w:pStyle w:val="Textedebulles"/>
                        <w:jc w:val="center"/>
                        <w:rPr>
                          <w:rFonts w:ascii="Calibri" w:hAnsi="Calibri" w:cs="SegoePro-Light"/>
                          <w:i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241B">
                        <w:rPr>
                          <w:rFonts w:ascii="Calibri" w:hAnsi="Calibri" w:cs="SegoePro-Light"/>
                          <w:i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Célibataire</w:t>
                      </w:r>
                    </w:p>
                    <w:p w14:paraId="2BDDE08F" w14:textId="77777777" w:rsidR="009D0622" w:rsidRPr="009E241B" w:rsidRDefault="009D0622" w:rsidP="000F4FD5">
                      <w:pPr>
                        <w:pStyle w:val="Textedebulles"/>
                        <w:spacing w:before="80"/>
                        <w:jc w:val="center"/>
                        <w:rPr>
                          <w:rFonts w:ascii="Calibri" w:hAnsi="Calibri" w:cs="SegoePro-Light"/>
                          <w:i/>
                          <w:color w:val="7E92A6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241B">
                        <w:rPr>
                          <w:rFonts w:ascii="Wingdings" w:hAnsi="Wingdings"/>
                          <w:color w:val="7E92A6"/>
                        </w:rPr>
                        <w:t>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A445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7512AD" wp14:editId="6F1DBDD2">
                <wp:simplePos x="0" y="0"/>
                <wp:positionH relativeFrom="column">
                  <wp:posOffset>-139700</wp:posOffset>
                </wp:positionH>
                <wp:positionV relativeFrom="paragraph">
                  <wp:posOffset>5276215</wp:posOffset>
                </wp:positionV>
                <wp:extent cx="1438910" cy="0"/>
                <wp:effectExtent l="0" t="0" r="34290" b="25400"/>
                <wp:wrapThrough wrapText="bothSides">
                  <wp:wrapPolygon edited="0">
                    <wp:start x="0" y="-1"/>
                    <wp:lineTo x="0" y="-1"/>
                    <wp:lineTo x="21733" y="-1"/>
                    <wp:lineTo x="21733" y="-1"/>
                    <wp:lineTo x="0" y="-1"/>
                  </wp:wrapPolygon>
                </wp:wrapThrough>
                <wp:docPr id="149" name="Connecteur droi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91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87896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FFEC8" id="Connecteur droit 149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pt,415.45pt" to="102.3pt,4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" strokecolor="#687896" strokeweight=".5pt">
                <v:stroke dashstyle="dash"/>
                <w10:wrap type="through"/>
              </v:line>
            </w:pict>
          </mc:Fallback>
        </mc:AlternateContent>
      </w:r>
      <w:r w:rsidR="004A4458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9C11D9A" wp14:editId="63081FD7">
                <wp:simplePos x="0" y="0"/>
                <wp:positionH relativeFrom="column">
                  <wp:posOffset>-427990</wp:posOffset>
                </wp:positionH>
                <wp:positionV relativeFrom="paragraph">
                  <wp:posOffset>4453255</wp:posOffset>
                </wp:positionV>
                <wp:extent cx="2004695" cy="707390"/>
                <wp:effectExtent l="0" t="0" r="0" b="3810"/>
                <wp:wrapThrough wrapText="bothSides">
                  <wp:wrapPolygon edited="0">
                    <wp:start x="274" y="0"/>
                    <wp:lineTo x="274" y="20941"/>
                    <wp:lineTo x="21073" y="20941"/>
                    <wp:lineTo x="21073" y="0"/>
                    <wp:lineTo x="274" y="0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6E432" w14:textId="77777777" w:rsidR="009D0622" w:rsidRPr="004A4458" w:rsidRDefault="009D0622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 ru</w:t>
                            </w:r>
                            <w:bookmarkStart w:id="0" w:name="_GoBack"/>
                            <w:bookmarkEnd w:id="0"/>
                            <w:r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 de Braque</w:t>
                            </w:r>
                          </w:p>
                          <w:p w14:paraId="0E2D397E" w14:textId="77777777" w:rsidR="009D0622" w:rsidRPr="004A4458" w:rsidRDefault="009D0622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4458"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75003 PARIS</w:t>
                            </w:r>
                          </w:p>
                          <w:p w14:paraId="78035CC1" w14:textId="77777777" w:rsidR="009D0622" w:rsidRPr="004A4458" w:rsidRDefault="00875680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07 61 58 53 01</w:t>
                            </w:r>
                          </w:p>
                          <w:p w14:paraId="340A4AFB" w14:textId="77777777" w:rsidR="009D0622" w:rsidRPr="004A4458" w:rsidRDefault="00875680" w:rsidP="004A4458">
                            <w:pPr>
                              <w:pStyle w:val="Paragraphestandard"/>
                              <w:spacing w:line="240" w:lineRule="auto"/>
                              <w:jc w:val="center"/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SegoePro-Light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Johann.l_62otmail.fr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11D9A" id="Zone de texte 1" o:spid="_x0000_s1043" type="#_x0000_t202" style="position:absolute;margin-left:-33.7pt;margin-top:350.65pt;width:157.85pt;height:55.7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" filled="f" stroked="f">
                <v:textbox>
                  <w:txbxContent>
                    <w:p w14:paraId="69C6E432" w14:textId="77777777" w:rsidR="009D0622" w:rsidRPr="004A4458" w:rsidRDefault="009D0622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 ru</w:t>
                      </w:r>
                      <w:bookmarkStart w:id="1" w:name="_GoBack"/>
                      <w:bookmarkEnd w:id="1"/>
                      <w:r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 de Braque</w:t>
                      </w:r>
                    </w:p>
                    <w:p w14:paraId="0E2D397E" w14:textId="77777777" w:rsidR="009D0622" w:rsidRPr="004A4458" w:rsidRDefault="009D0622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4458"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75003 PARIS</w:t>
                      </w:r>
                    </w:p>
                    <w:p w14:paraId="78035CC1" w14:textId="77777777" w:rsidR="009D0622" w:rsidRPr="004A4458" w:rsidRDefault="00875680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07 61 58 53 01</w:t>
                      </w:r>
                    </w:p>
                    <w:p w14:paraId="340A4AFB" w14:textId="77777777" w:rsidR="009D0622" w:rsidRPr="004A4458" w:rsidRDefault="00875680" w:rsidP="004A4458">
                      <w:pPr>
                        <w:pStyle w:val="Paragraphestandard"/>
                        <w:spacing w:line="240" w:lineRule="auto"/>
                        <w:jc w:val="center"/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SegoePro-Light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Johann.l_62otmail.fr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1EB03DD4" wp14:editId="49BA735D">
                <wp:simplePos x="0" y="0"/>
                <wp:positionH relativeFrom="column">
                  <wp:posOffset>2047240</wp:posOffset>
                </wp:positionH>
                <wp:positionV relativeFrom="paragraph">
                  <wp:posOffset>8037830</wp:posOffset>
                </wp:positionV>
                <wp:extent cx="4178300" cy="306705"/>
                <wp:effectExtent l="25400" t="0" r="12700" b="23495"/>
                <wp:wrapThrough wrapText="bothSides">
                  <wp:wrapPolygon edited="0">
                    <wp:start x="-131" y="0"/>
                    <wp:lineTo x="-131" y="21466"/>
                    <wp:lineTo x="21534" y="21466"/>
                    <wp:lineTo x="21534" y="0"/>
                    <wp:lineTo x="-131" y="0"/>
                  </wp:wrapPolygon>
                </wp:wrapThrough>
                <wp:docPr id="99" name="Grouper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306705"/>
                          <a:chOff x="0" y="0"/>
                          <a:chExt cx="4178300" cy="306705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29210" y="5080"/>
                            <a:ext cx="4148637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3F0CE" w14:textId="77777777" w:rsidR="009D0622" w:rsidRPr="00B303E7" w:rsidRDefault="009D0622" w:rsidP="00B303E7">
                              <w:pPr>
                                <w:pStyle w:val="Textedebulles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303E7"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CENTRES D’INTÉRÊT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Connecteur droit 94"/>
                        <wps:cNvCnPr/>
                        <wps:spPr>
                          <a:xfrm>
                            <a:off x="26670" y="306705"/>
                            <a:ext cx="4151630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Connecteur droit 96"/>
                        <wps:cNvCnPr/>
                        <wps:spPr>
                          <a:xfrm>
                            <a:off x="26670" y="0"/>
                            <a:ext cx="415163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8D649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03DD4" id="Grouper 99" o:spid="_x0000_s1044" style="position:absolute;margin-left:161.2pt;margin-top:632.9pt;width:329pt;height:24.15pt;z-index:251633664" coordsize="4178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">
                <v:shape id="Zone de texte 73" o:spid="_x0000_s1045" type="#_x0000_t202" style="position:absolute;left:292;top:50;width:4148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" fillcolor="white [3212]" stroked="f">
                  <v:fill opacity="3341f"/>
                  <v:textbox inset="5mm,2.2mm">
                    <w:txbxContent>
                      <w:p w14:paraId="21A3F0CE" w14:textId="77777777" w:rsidR="009D0622" w:rsidRPr="00B303E7" w:rsidRDefault="009D0622" w:rsidP="00B303E7">
                        <w:pPr>
                          <w:pStyle w:val="Textedebulles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303E7"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CENTRES D’INTÉRÊT</w:t>
                        </w:r>
                      </w:p>
                    </w:txbxContent>
                  </v:textbox>
                </v:shape>
                <v:line id="Connecteur droit 94" o:spid="_x0000_s1046" style="position:absolute;visibility:visible;mso-wrap-style:square" from="266,3067" to="41783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" strokecolor="white [3212]" strokeweight="1.5pt"/>
                <v:line id="Connecteur droit 96" o:spid="_x0000_s1047" style="position:absolute;visibility:visible;mso-wrap-style:square" from="266,0" to="4178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" strokecolor="white [3212]" strokeweight=".5pt">
                  <v:stroke dashstyle="dash"/>
                </v:line>
                <v:rect id="Rectangle 98" o:spid="_x0000_s1048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" fillcolor="#8d6491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02C31A8" wp14:editId="10E8A515">
                <wp:simplePos x="0" y="0"/>
                <wp:positionH relativeFrom="column">
                  <wp:posOffset>2177415</wp:posOffset>
                </wp:positionH>
                <wp:positionV relativeFrom="paragraph">
                  <wp:posOffset>8415655</wp:posOffset>
                </wp:positionV>
                <wp:extent cx="4055745" cy="635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745" cy="63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59058" w14:textId="77777777" w:rsidR="009D0622" w:rsidRPr="008C220B" w:rsidRDefault="00875680" w:rsidP="008C220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Bla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C31A8" id="Zone de texte 76" o:spid="_x0000_s1049" type="#_x0000_t202" style="position:absolute;margin-left:171.45pt;margin-top:662.65pt;width:319.35pt;height:50.0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" filled="f" stroked="f">
                <v:textbox>
                  <w:txbxContent>
                    <w:p w14:paraId="78659058" w14:textId="77777777" w:rsidR="009D0622" w:rsidRPr="008C220B" w:rsidRDefault="00875680" w:rsidP="008C220B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Bla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Bla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5390E015" wp14:editId="4811D87E">
                <wp:simplePos x="0" y="0"/>
                <wp:positionH relativeFrom="column">
                  <wp:posOffset>2047240</wp:posOffset>
                </wp:positionH>
                <wp:positionV relativeFrom="paragraph">
                  <wp:posOffset>6403975</wp:posOffset>
                </wp:positionV>
                <wp:extent cx="1937385" cy="306705"/>
                <wp:effectExtent l="25400" t="0" r="18415" b="23495"/>
                <wp:wrapThrough wrapText="bothSides">
                  <wp:wrapPolygon edited="0">
                    <wp:start x="-283" y="0"/>
                    <wp:lineTo x="-283" y="21466"/>
                    <wp:lineTo x="21522" y="21466"/>
                    <wp:lineTo x="21522" y="0"/>
                    <wp:lineTo x="-283" y="0"/>
                  </wp:wrapPolygon>
                </wp:wrapThrough>
                <wp:docPr id="109" name="Grouper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385" cy="306705"/>
                          <a:chOff x="0" y="0"/>
                          <a:chExt cx="1937385" cy="306705"/>
                        </a:xfrm>
                      </wpg:grpSpPr>
                      <wps:wsp>
                        <wps:cNvPr id="105" name="Zone de texte 105"/>
                        <wps:cNvSpPr txBox="1"/>
                        <wps:spPr>
                          <a:xfrm>
                            <a:off x="29210" y="5080"/>
                            <a:ext cx="1905635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2E9F7" w14:textId="77777777" w:rsidR="009D0622" w:rsidRPr="00B303E7" w:rsidRDefault="009D0622" w:rsidP="00B303E7">
                              <w:pPr>
                                <w:pStyle w:val="Textedebulles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LOGICIELS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Connecteur droit 106"/>
                        <wps:cNvCnPr/>
                        <wps:spPr>
                          <a:xfrm>
                            <a:off x="26670" y="306705"/>
                            <a:ext cx="1908175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eur droit 107"/>
                        <wps:cNvCnPr/>
                        <wps:spPr>
                          <a:xfrm>
                            <a:off x="29845" y="0"/>
                            <a:ext cx="190754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AC3548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0E015" id="Grouper 109" o:spid="_x0000_s1050" style="position:absolute;margin-left:161.2pt;margin-top:504.25pt;width:152.55pt;height:24.15pt;z-index:251644928" coordsize="1937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">
                <v:shape id="Zone de texte 105" o:spid="_x0000_s1051" type="#_x0000_t202" style="position:absolute;left:292;top:50;width:1905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" fillcolor="white [3212]" stroked="f">
                  <v:fill opacity="3341f"/>
                  <v:textbox inset="5mm,2.2mm">
                    <w:txbxContent>
                      <w:p w14:paraId="0F22E9F7" w14:textId="77777777" w:rsidR="009D0622" w:rsidRPr="00B303E7" w:rsidRDefault="009D0622" w:rsidP="00B303E7">
                        <w:pPr>
                          <w:pStyle w:val="Textedebulles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LOGICIELS</w:t>
                        </w:r>
                      </w:p>
                    </w:txbxContent>
                  </v:textbox>
                </v:shape>
                <v:line id="Connecteur droit 106" o:spid="_x0000_s1052" style="position:absolute;visibility:visible;mso-wrap-style:square" from="266,3067" to="19348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" strokecolor="white [3212]" strokeweight="1.5pt"/>
                <v:line id="Connecteur droit 107" o:spid="_x0000_s1053" style="position:absolute;visibility:visible;mso-wrap-style:square" from="298,0" to="193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" strokecolor="white [3212]" strokeweight=".5pt">
                  <v:stroke dashstyle="dash"/>
                </v:line>
                <v:rect id="Rectangle 108" o:spid="_x0000_s1054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" fillcolor="#ac3548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3835DC7" wp14:editId="6FAB26A6">
                <wp:simplePos x="0" y="0"/>
                <wp:positionH relativeFrom="column">
                  <wp:posOffset>4298315</wp:posOffset>
                </wp:positionH>
                <wp:positionV relativeFrom="paragraph">
                  <wp:posOffset>6403975</wp:posOffset>
                </wp:positionV>
                <wp:extent cx="1937385" cy="306705"/>
                <wp:effectExtent l="25400" t="0" r="18415" b="23495"/>
                <wp:wrapThrough wrapText="bothSides">
                  <wp:wrapPolygon edited="0">
                    <wp:start x="-283" y="0"/>
                    <wp:lineTo x="-283" y="21466"/>
                    <wp:lineTo x="21522" y="21466"/>
                    <wp:lineTo x="21522" y="0"/>
                    <wp:lineTo x="-283" y="0"/>
                  </wp:wrapPolygon>
                </wp:wrapThrough>
                <wp:docPr id="110" name="Grouper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385" cy="306705"/>
                          <a:chOff x="0" y="0"/>
                          <a:chExt cx="1937385" cy="306705"/>
                        </a:xfrm>
                      </wpg:grpSpPr>
                      <wps:wsp>
                        <wps:cNvPr id="111" name="Zone de texte 111"/>
                        <wps:cNvSpPr txBox="1"/>
                        <wps:spPr>
                          <a:xfrm>
                            <a:off x="29210" y="5080"/>
                            <a:ext cx="1905635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249F0" w14:textId="77777777" w:rsidR="009D0622" w:rsidRPr="00B303E7" w:rsidRDefault="009D0622" w:rsidP="00B303E7">
                              <w:pPr>
                                <w:pStyle w:val="Textedebulles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onnecteur droit 112"/>
                        <wps:cNvCnPr/>
                        <wps:spPr>
                          <a:xfrm>
                            <a:off x="26670" y="306705"/>
                            <a:ext cx="1908175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necteur droit 113"/>
                        <wps:cNvCnPr/>
                        <wps:spPr>
                          <a:xfrm>
                            <a:off x="29845" y="0"/>
                            <a:ext cx="190754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687896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35DC7" id="Grouper 110" o:spid="_x0000_s1055" style="position:absolute;margin-left:338.45pt;margin-top:504.25pt;width:152.55pt;height:24.15pt;z-index:251645952" coordsize="1937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">
                <v:shape id="Zone de texte 111" o:spid="_x0000_s1056" type="#_x0000_t202" style="position:absolute;left:292;top:50;width:1905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" fillcolor="white [3212]" stroked="f">
                  <v:fill opacity="3341f"/>
                  <v:textbox inset="5mm,2.2mm">
                    <w:txbxContent>
                      <w:p w14:paraId="5FF249F0" w14:textId="77777777" w:rsidR="009D0622" w:rsidRPr="00B303E7" w:rsidRDefault="009D0622" w:rsidP="00B303E7">
                        <w:pPr>
                          <w:pStyle w:val="Textedebulles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LANGUES</w:t>
                        </w:r>
                      </w:p>
                    </w:txbxContent>
                  </v:textbox>
                </v:shape>
                <v:line id="Connecteur droit 112" o:spid="_x0000_s1057" style="position:absolute;visibility:visible;mso-wrap-style:square" from="266,3067" to="19348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" strokecolor="white [3212]" strokeweight="1.5pt"/>
                <v:line id="Connecteur droit 113" o:spid="_x0000_s1058" style="position:absolute;visibility:visible;mso-wrap-style:square" from="298,0" to="193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" strokecolor="white [3212]" strokeweight=".5pt">
                  <v:stroke dashstyle="dash"/>
                </v:line>
                <v:rect id="Rectangle 114" o:spid="_x0000_s1059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" fillcolor="#687896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80585CF" wp14:editId="13F69615">
                <wp:simplePos x="0" y="0"/>
                <wp:positionH relativeFrom="column">
                  <wp:posOffset>2047240</wp:posOffset>
                </wp:positionH>
                <wp:positionV relativeFrom="paragraph">
                  <wp:posOffset>4258310</wp:posOffset>
                </wp:positionV>
                <wp:extent cx="4178300" cy="306705"/>
                <wp:effectExtent l="25400" t="0" r="12700" b="23495"/>
                <wp:wrapThrough wrapText="bothSides">
                  <wp:wrapPolygon edited="0">
                    <wp:start x="-131" y="0"/>
                    <wp:lineTo x="-131" y="21466"/>
                    <wp:lineTo x="21534" y="21466"/>
                    <wp:lineTo x="21534" y="0"/>
                    <wp:lineTo x="-131" y="0"/>
                  </wp:wrapPolygon>
                </wp:wrapThrough>
                <wp:docPr id="115" name="Grouper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306705"/>
                          <a:chOff x="0" y="0"/>
                          <a:chExt cx="4178300" cy="306705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29210" y="5080"/>
                            <a:ext cx="4148637" cy="2959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770AA0" w14:textId="77777777" w:rsidR="009D0622" w:rsidRPr="00B303E7" w:rsidRDefault="009D0622" w:rsidP="00B303E7">
                              <w:pPr>
                                <w:pStyle w:val="Textedebulles"/>
                                <w:spacing w:after="113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792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Connecteur droit 117"/>
                        <wps:cNvCnPr/>
                        <wps:spPr>
                          <a:xfrm>
                            <a:off x="26670" y="306705"/>
                            <a:ext cx="4151630" cy="0"/>
                          </a:xfrm>
                          <a:prstGeom prst="line">
                            <a:avLst/>
                          </a:prstGeom>
                          <a:ln w="19050" cmpd="sng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Connecteur droit 118"/>
                        <wps:cNvCnPr/>
                        <wps:spPr>
                          <a:xfrm>
                            <a:off x="26670" y="0"/>
                            <a:ext cx="4151630" cy="0"/>
                          </a:xfrm>
                          <a:prstGeom prst="line">
                            <a:avLst/>
                          </a:prstGeom>
                          <a:ln w="6350" cmpd="sng">
                            <a:solidFill>
                              <a:schemeClr val="bg1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 rot="2700000">
                            <a:off x="0" y="118745"/>
                            <a:ext cx="60325" cy="60325"/>
                          </a:xfrm>
                          <a:prstGeom prst="rect">
                            <a:avLst/>
                          </a:prstGeom>
                          <a:solidFill>
                            <a:srgbClr val="81B779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0585CF" id="Grouper 115" o:spid="_x0000_s1060" style="position:absolute;margin-left:161.2pt;margin-top:335.3pt;width:329pt;height:24.15pt;z-index:251653120" coordsize="41783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">
                <v:shape id="Zone de texte 116" o:spid="_x0000_s1061" type="#_x0000_t202" style="position:absolute;left:292;top:50;width:41486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" fillcolor="white [3212]" stroked="f">
                  <v:fill opacity="3341f"/>
                  <v:textbox inset="5mm,2.2mm">
                    <w:txbxContent>
                      <w:p w14:paraId="68770AA0" w14:textId="77777777" w:rsidR="009D0622" w:rsidRPr="00B303E7" w:rsidRDefault="009D0622" w:rsidP="00B303E7">
                        <w:pPr>
                          <w:pStyle w:val="Textedebulles"/>
                          <w:spacing w:after="113"/>
                          <w:rPr>
                            <w:rFonts w:ascii="Verdana" w:hAnsi="Verdana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FORMATION</w:t>
                        </w:r>
                      </w:p>
                    </w:txbxContent>
                  </v:textbox>
                </v:shape>
                <v:line id="Connecteur droit 117" o:spid="_x0000_s1062" style="position:absolute;visibility:visible;mso-wrap-style:square" from="266,3067" to="41783,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" strokecolor="white [3212]" strokeweight="1.5pt"/>
                <v:line id="Connecteur droit 118" o:spid="_x0000_s1063" style="position:absolute;visibility:visible;mso-wrap-style:square" from="266,0" to="4178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" strokecolor="white [3212]" strokeweight=".5pt">
                  <v:stroke dashstyle="dash"/>
                </v:line>
                <v:rect id="Rectangle 119" o:spid="_x0000_s1064" style="position:absolute;top:1187;width:603;height:603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" fillcolor="#81b779" stroked="f"/>
                <w10:wrap type="through"/>
              </v:group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9E926EB" wp14:editId="75E86D21">
                <wp:simplePos x="0" y="0"/>
                <wp:positionH relativeFrom="column">
                  <wp:posOffset>3071495</wp:posOffset>
                </wp:positionH>
                <wp:positionV relativeFrom="paragraph">
                  <wp:posOffset>4692650</wp:posOffset>
                </wp:positionV>
                <wp:extent cx="3164840" cy="388620"/>
                <wp:effectExtent l="0" t="0" r="0" b="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0BD0E" w14:textId="77777777" w:rsidR="009D0622" w:rsidRPr="004051DB" w:rsidRDefault="009D0622" w:rsidP="004B60A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7F7F7F" w:themeColor="text1" w:themeTint="8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TITRE DE VOTRE FORMATION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81B779"/>
                                <w:szCs w:val="24"/>
                              </w:rPr>
                              <w:t>-</w:t>
                            </w:r>
                            <w:r w:rsidRPr="004051DB">
                              <w:rPr>
                                <w:rFonts w:ascii="Calibri" w:hAnsi="Calibri" w:cs="SegoePro-Bold"/>
                                <w:bCs/>
                                <w:color w:val="81B779"/>
                                <w:szCs w:val="24"/>
                              </w:rPr>
                              <w:t xml:space="preserve"> </w:t>
                            </w:r>
                            <w:r w:rsidRPr="004051DB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>ÉCOLE - VILLE</w:t>
                            </w:r>
                          </w:p>
                          <w:p w14:paraId="04919962" w14:textId="77777777" w:rsidR="009D0622" w:rsidRPr="00F520BE" w:rsidRDefault="009D0622" w:rsidP="00F520BE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  <w:t>Spécialisation éventuelle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26EB" id="Zone de texte 36" o:spid="_x0000_s1065" type="#_x0000_t202" style="position:absolute;margin-left:241.85pt;margin-top:369.5pt;width:249.2pt;height:30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" filled="f" stroked="f">
                <v:textbox>
                  <w:txbxContent>
                    <w:p w14:paraId="4EF0BD0E" w14:textId="77777777" w:rsidR="009D0622" w:rsidRPr="004051DB" w:rsidRDefault="009D0622" w:rsidP="004B60AA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7F7F7F" w:themeColor="text1" w:themeTint="8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TITRE DE VOTRE FORMATION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81B779"/>
                          <w:szCs w:val="24"/>
                        </w:rPr>
                        <w:t>-</w:t>
                      </w:r>
                      <w:r w:rsidRPr="004051DB">
                        <w:rPr>
                          <w:rFonts w:ascii="Calibri" w:hAnsi="Calibri" w:cs="SegoePro-Bold"/>
                          <w:bCs/>
                          <w:color w:val="81B779"/>
                          <w:szCs w:val="24"/>
                        </w:rPr>
                        <w:t xml:space="preserve"> </w:t>
                      </w:r>
                      <w:r w:rsidRPr="004051DB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>ÉCOLE - VILLE</w:t>
                      </w:r>
                    </w:p>
                    <w:p w14:paraId="04919962" w14:textId="77777777" w:rsidR="009D0622" w:rsidRPr="00F520BE" w:rsidRDefault="009D0622" w:rsidP="00F520BE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  <w:t>Spécialisation éventuelle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AE53C" wp14:editId="70AF9275">
                <wp:simplePos x="0" y="0"/>
                <wp:positionH relativeFrom="column">
                  <wp:posOffset>3071495</wp:posOffset>
                </wp:positionH>
                <wp:positionV relativeFrom="paragraph">
                  <wp:posOffset>5249545</wp:posOffset>
                </wp:positionV>
                <wp:extent cx="3164840" cy="388620"/>
                <wp:effectExtent l="0" t="0" r="0" b="0"/>
                <wp:wrapSquare wrapText="bothSides"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EE2AC" w14:textId="77777777" w:rsidR="009D0622" w:rsidRPr="004051DB" w:rsidRDefault="009D0622" w:rsidP="004B60A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7F7F7F" w:themeColor="text1" w:themeTint="8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TITRE DE VOTRE FORMATION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81B779"/>
                                <w:szCs w:val="24"/>
                              </w:rPr>
                              <w:t>-</w:t>
                            </w:r>
                            <w:r w:rsidRPr="004051DB">
                              <w:rPr>
                                <w:rFonts w:ascii="Calibri" w:hAnsi="Calibri" w:cs="SegoePro-Bold"/>
                                <w:bCs/>
                                <w:color w:val="81B779"/>
                                <w:szCs w:val="24"/>
                              </w:rPr>
                              <w:t xml:space="preserve"> </w:t>
                            </w:r>
                            <w:r w:rsidRPr="004051DB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>ÉCOLE - VILLE</w:t>
                            </w:r>
                          </w:p>
                          <w:p w14:paraId="5F0AC855" w14:textId="77777777" w:rsidR="009D0622" w:rsidRPr="00F520BE" w:rsidRDefault="009D0622" w:rsidP="00F520BE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  <w:t>Spécialisation éventuelle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AE53C" id="Zone de texte 134" o:spid="_x0000_s1066" type="#_x0000_t202" style="position:absolute;margin-left:241.85pt;margin-top:413.35pt;width:249.2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" filled="f" stroked="f">
                <v:textbox>
                  <w:txbxContent>
                    <w:p w14:paraId="3DBEE2AC" w14:textId="77777777" w:rsidR="009D0622" w:rsidRPr="004051DB" w:rsidRDefault="009D0622" w:rsidP="004B60AA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7F7F7F" w:themeColor="text1" w:themeTint="8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TITRE DE VOTRE FORMATION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81B779"/>
                          <w:szCs w:val="24"/>
                        </w:rPr>
                        <w:t>-</w:t>
                      </w:r>
                      <w:r w:rsidRPr="004051DB">
                        <w:rPr>
                          <w:rFonts w:ascii="Calibri" w:hAnsi="Calibri" w:cs="SegoePro-Bold"/>
                          <w:bCs/>
                          <w:color w:val="81B779"/>
                          <w:szCs w:val="24"/>
                        </w:rPr>
                        <w:t xml:space="preserve"> </w:t>
                      </w:r>
                      <w:r w:rsidRPr="004051DB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>ÉCOLE - VILLE</w:t>
                      </w:r>
                    </w:p>
                    <w:p w14:paraId="5F0AC855" w14:textId="77777777" w:rsidR="009D0622" w:rsidRPr="00F520BE" w:rsidRDefault="009D0622" w:rsidP="00F520BE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  <w:t>Spécialisation éventuelle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EE8C88" wp14:editId="1A927BEE">
                <wp:simplePos x="0" y="0"/>
                <wp:positionH relativeFrom="column">
                  <wp:posOffset>3071495</wp:posOffset>
                </wp:positionH>
                <wp:positionV relativeFrom="paragraph">
                  <wp:posOffset>5752465</wp:posOffset>
                </wp:positionV>
                <wp:extent cx="3164840" cy="388620"/>
                <wp:effectExtent l="0" t="0" r="0" b="0"/>
                <wp:wrapSquare wrapText="bothSides"/>
                <wp:docPr id="135" name="Zone de text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C7899" w14:textId="77777777" w:rsidR="009D0622" w:rsidRPr="004051DB" w:rsidRDefault="009D0622" w:rsidP="004B60A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7F7F7F" w:themeColor="text1" w:themeTint="8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TITRE DE VOTRE FORMATION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81B779"/>
                                <w:szCs w:val="24"/>
                              </w:rPr>
                              <w:t>-</w:t>
                            </w:r>
                            <w:r w:rsidRPr="004051DB">
                              <w:rPr>
                                <w:rFonts w:ascii="Calibri" w:hAnsi="Calibri" w:cs="SegoePro-Bold"/>
                                <w:bCs/>
                                <w:color w:val="81B779"/>
                                <w:szCs w:val="24"/>
                              </w:rPr>
                              <w:t xml:space="preserve"> </w:t>
                            </w:r>
                            <w:r w:rsidRPr="004051DB">
                              <w:rPr>
                                <w:rFonts w:ascii="Calibri" w:hAnsi="Calibri" w:cs="SegoePro-Italic"/>
                                <w:iCs/>
                                <w:color w:val="81B779"/>
                                <w:szCs w:val="24"/>
                              </w:rPr>
                              <w:t>ÉCOLE - VILLE</w:t>
                            </w:r>
                          </w:p>
                          <w:p w14:paraId="721B4D23" w14:textId="77777777" w:rsidR="009D0622" w:rsidRPr="00F520BE" w:rsidRDefault="009D0622" w:rsidP="00F520BE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  <w:r w:rsidRPr="004051DB"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  <w:t>Spécialisation éventuelle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8C88" id="Zone de texte 135" o:spid="_x0000_s1067" type="#_x0000_t202" style="position:absolute;margin-left:241.85pt;margin-top:452.95pt;width:249.2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" filled="f" stroked="f">
                <v:textbox>
                  <w:txbxContent>
                    <w:p w14:paraId="112C7899" w14:textId="77777777" w:rsidR="009D0622" w:rsidRPr="004051DB" w:rsidRDefault="009D0622" w:rsidP="004B60AA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7F7F7F" w:themeColor="text1" w:themeTint="8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TITRE DE VOTRE FORMATION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81B779"/>
                          <w:szCs w:val="24"/>
                        </w:rPr>
                        <w:t>-</w:t>
                      </w:r>
                      <w:r w:rsidRPr="004051DB">
                        <w:rPr>
                          <w:rFonts w:ascii="Calibri" w:hAnsi="Calibri" w:cs="SegoePro-Bold"/>
                          <w:bCs/>
                          <w:color w:val="81B779"/>
                          <w:szCs w:val="24"/>
                        </w:rPr>
                        <w:t xml:space="preserve"> </w:t>
                      </w:r>
                      <w:r w:rsidRPr="004051DB">
                        <w:rPr>
                          <w:rFonts w:ascii="Calibri" w:hAnsi="Calibri" w:cs="SegoePro-Italic"/>
                          <w:iCs/>
                          <w:color w:val="81B779"/>
                          <w:szCs w:val="24"/>
                        </w:rPr>
                        <w:t>ÉCOLE - VILLE</w:t>
                      </w:r>
                    </w:p>
                    <w:p w14:paraId="721B4D23" w14:textId="77777777" w:rsidR="009D0622" w:rsidRPr="00F520BE" w:rsidRDefault="009D0622" w:rsidP="00F520BE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  <w:r w:rsidRPr="004051DB"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  <w:t>Spécialisation éventuelle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42212E" wp14:editId="00A922D2">
                <wp:simplePos x="0" y="0"/>
                <wp:positionH relativeFrom="column">
                  <wp:posOffset>3156585</wp:posOffset>
                </wp:positionH>
                <wp:positionV relativeFrom="paragraph">
                  <wp:posOffset>5671820</wp:posOffset>
                </wp:positionV>
                <wp:extent cx="3075940" cy="0"/>
                <wp:effectExtent l="0" t="0" r="22860" b="25400"/>
                <wp:wrapThrough wrapText="bothSides">
                  <wp:wrapPolygon edited="0">
                    <wp:start x="0" y="-1"/>
                    <wp:lineTo x="0" y="-1"/>
                    <wp:lineTo x="21582" y="-1"/>
                    <wp:lineTo x="21582" y="-1"/>
                    <wp:lineTo x="0" y="-1"/>
                  </wp:wrapPolygon>
                </wp:wrapThrough>
                <wp:docPr id="131" name="Connecteur droit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594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81B779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4D9F9E" id="Connecteur droit 131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8.55pt,446.6pt" to="490.75pt,4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" strokecolor="#81b779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52226" wp14:editId="73A97F18">
                <wp:simplePos x="0" y="0"/>
                <wp:positionH relativeFrom="column">
                  <wp:posOffset>3156585</wp:posOffset>
                </wp:positionH>
                <wp:positionV relativeFrom="paragraph">
                  <wp:posOffset>5161915</wp:posOffset>
                </wp:positionV>
                <wp:extent cx="3075940" cy="0"/>
                <wp:effectExtent l="0" t="0" r="22860" b="25400"/>
                <wp:wrapThrough wrapText="bothSides">
                  <wp:wrapPolygon edited="0">
                    <wp:start x="0" y="-1"/>
                    <wp:lineTo x="0" y="-1"/>
                    <wp:lineTo x="21582" y="-1"/>
                    <wp:lineTo x="21582" y="-1"/>
                    <wp:lineTo x="0" y="-1"/>
                  </wp:wrapPolygon>
                </wp:wrapThrough>
                <wp:docPr id="138" name="Connecteur droi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594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81B779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8FE62F" id="Connecteur droit 13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8.55pt,406.45pt" to="490.75pt,4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" strokecolor="#81b779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506D06" wp14:editId="487DAD63">
                <wp:simplePos x="0" y="0"/>
                <wp:positionH relativeFrom="column">
                  <wp:posOffset>2082800</wp:posOffset>
                </wp:positionH>
                <wp:positionV relativeFrom="paragraph">
                  <wp:posOffset>6233160</wp:posOffset>
                </wp:positionV>
                <wp:extent cx="4149090" cy="0"/>
                <wp:effectExtent l="0" t="0" r="22860" b="19050"/>
                <wp:wrapThrough wrapText="bothSides">
                  <wp:wrapPolygon edited="0">
                    <wp:start x="0" y="-1"/>
                    <wp:lineTo x="0" y="-1"/>
                    <wp:lineTo x="21620" y="-1"/>
                    <wp:lineTo x="21620" y="-1"/>
                    <wp:lineTo x="0" y="-1"/>
                  </wp:wrapPolygon>
                </wp:wrapThrough>
                <wp:docPr id="139" name="Connecteur droi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90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77C8D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BC1787" id="Connecteur droit 139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pt,490.8pt" to="490.7pt,4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" strokecolor="#677c8d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28069F" wp14:editId="1871831D">
                <wp:simplePos x="0" y="0"/>
                <wp:positionH relativeFrom="column">
                  <wp:posOffset>4159250</wp:posOffset>
                </wp:positionH>
                <wp:positionV relativeFrom="paragraph">
                  <wp:posOffset>6239510</wp:posOffset>
                </wp:positionV>
                <wp:extent cx="4445" cy="1602105"/>
                <wp:effectExtent l="0" t="0" r="33655" b="17145"/>
                <wp:wrapThrough wrapText="bothSides">
                  <wp:wrapPolygon edited="0">
                    <wp:start x="0" y="0"/>
                    <wp:lineTo x="0" y="21574"/>
                    <wp:lineTo x="92571" y="21574"/>
                    <wp:lineTo x="92571" y="0"/>
                    <wp:lineTo x="0" y="0"/>
                  </wp:wrapPolygon>
                </wp:wrapThrough>
                <wp:docPr id="140" name="Connecteur droit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" cy="1602105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77C8D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C4240" id="Connecteur droit 140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5pt,491.3pt" to="327.85pt,6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" strokecolor="#677c8d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CF705D" wp14:editId="55BFA256">
                <wp:simplePos x="0" y="0"/>
                <wp:positionH relativeFrom="column">
                  <wp:posOffset>2082800</wp:posOffset>
                </wp:positionH>
                <wp:positionV relativeFrom="paragraph">
                  <wp:posOffset>4090670</wp:posOffset>
                </wp:positionV>
                <wp:extent cx="4149090" cy="0"/>
                <wp:effectExtent l="0" t="0" r="22860" b="19050"/>
                <wp:wrapThrough wrapText="bothSides">
                  <wp:wrapPolygon edited="0">
                    <wp:start x="0" y="-1"/>
                    <wp:lineTo x="0" y="-1"/>
                    <wp:lineTo x="21620" y="-1"/>
                    <wp:lineTo x="21620" y="-1"/>
                    <wp:lineTo x="0" y="-1"/>
                  </wp:wrapPolygon>
                </wp:wrapThrough>
                <wp:docPr id="141" name="Connecteur droit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90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677C8D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BB69A3" id="Connecteur droit 141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pt,322.1pt" to="490.7pt,3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" strokecolor="#677c8d" strokeweight=".5pt">
                <v:stroke dashstyle="dash"/>
                <w10:wrap type="through"/>
              </v:lin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D12EEE" wp14:editId="33C39CED">
                <wp:simplePos x="0" y="0"/>
                <wp:positionH relativeFrom="column">
                  <wp:posOffset>3067050</wp:posOffset>
                </wp:positionH>
                <wp:positionV relativeFrom="paragraph">
                  <wp:posOffset>1916612</wp:posOffset>
                </wp:positionV>
                <wp:extent cx="2903220" cy="871855"/>
                <wp:effectExtent l="0" t="0" r="0" b="0"/>
                <wp:wrapSquare wrapText="bothSides"/>
                <wp:docPr id="147" name="Zone de text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C477F" w14:textId="77777777" w:rsidR="009D0622" w:rsidRPr="002F52B7" w:rsidRDefault="009D0622" w:rsidP="004B60A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D17D6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ENTREPRISE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Bold"/>
                                <w:b/>
                                <w:bCs/>
                                <w:color w:val="D17D60"/>
                                <w:szCs w:val="24"/>
                              </w:rPr>
                              <w:t>-</w:t>
                            </w:r>
                            <w:r w:rsidRPr="002F52B7">
                              <w:rPr>
                                <w:rFonts w:ascii="Calibri" w:hAnsi="Calibri" w:cs="SegoePro-Bold"/>
                                <w:b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VILLE - DURÉE</w:t>
                            </w:r>
                          </w:p>
                          <w:p w14:paraId="048FC6FB" w14:textId="77777777" w:rsidR="009D0622" w:rsidRPr="009E241B" w:rsidRDefault="009D0622" w:rsidP="002F52B7">
                            <w:pPr>
                              <w:pStyle w:val="Paragraphestandard"/>
                              <w:spacing w:line="240" w:lineRule="auto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2F52B7"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0"/>
                              </w:rPr>
                              <w:t>Poste occupé</w:t>
                            </w:r>
                            <w:r w:rsidRPr="002F52B7">
                              <w:rPr>
                                <w:rFonts w:ascii="Calibri-Italic" w:hAnsi="Calibri-Italic" w:cs="Calibri-Italic"/>
                                <w:i/>
                                <w:iCs/>
                                <w:outline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br/>
                            </w: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Description brève d’un point clé</w:t>
                            </w:r>
                          </w:p>
                          <w:p w14:paraId="1AD1379E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Responsabilité, tâche, réalisation...</w:t>
                            </w:r>
                          </w:p>
                          <w:p w14:paraId="674F7739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Autre responsabilité, autre tâche, autre réalisation...</w:t>
                            </w:r>
                          </w:p>
                          <w:p w14:paraId="6E9DA2D7" w14:textId="77777777" w:rsidR="009D0622" w:rsidRPr="00F520BE" w:rsidRDefault="009D0622" w:rsidP="00F520BE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12EEE" id="Zone de texte 147" o:spid="_x0000_s1068" type="#_x0000_t202" style="position:absolute;margin-left:241.5pt;margin-top:150.9pt;width:228.6pt;height:6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" filled="f" stroked="f">
                <v:textbox>
                  <w:txbxContent>
                    <w:p w14:paraId="553C477F" w14:textId="77777777" w:rsidR="009D0622" w:rsidRPr="002F52B7" w:rsidRDefault="009D0622" w:rsidP="004B60AA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D17D6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ENTREPRISE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Bold"/>
                          <w:b/>
                          <w:bCs/>
                          <w:color w:val="D17D60"/>
                          <w:szCs w:val="24"/>
                        </w:rPr>
                        <w:t>-</w:t>
                      </w:r>
                      <w:r w:rsidRPr="002F52B7">
                        <w:rPr>
                          <w:rFonts w:ascii="Calibri" w:hAnsi="Calibri" w:cs="SegoePro-Bold"/>
                          <w:bCs/>
                          <w:color w:val="D17D6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VILLE - DURÉE</w:t>
                      </w:r>
                    </w:p>
                    <w:p w14:paraId="048FC6FB" w14:textId="77777777" w:rsidR="009D0622" w:rsidRPr="009E241B" w:rsidRDefault="009D0622" w:rsidP="002F52B7">
                      <w:pPr>
                        <w:pStyle w:val="Paragraphestandard"/>
                        <w:spacing w:line="240" w:lineRule="auto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2F52B7"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0"/>
                        </w:rPr>
                        <w:t>Poste occupé</w:t>
                      </w:r>
                      <w:r w:rsidRPr="002F52B7">
                        <w:rPr>
                          <w:rFonts w:ascii="Calibri-Italic" w:hAnsi="Calibri-Italic" w:cs="Calibri-Italic"/>
                          <w:i/>
                          <w:iCs/>
                          <w:outline/>
                          <w:sz w:val="20"/>
                          <w:szCs w:val="2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br/>
                      </w: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Description brève d’un point clé</w:t>
                      </w:r>
                    </w:p>
                    <w:p w14:paraId="1AD1379E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Responsabilité, tâche, réalisation...</w:t>
                      </w:r>
                    </w:p>
                    <w:p w14:paraId="674F7739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Autre responsabilité, autre tâche, autre réalisation...</w:t>
                      </w:r>
                    </w:p>
                    <w:p w14:paraId="6E9DA2D7" w14:textId="77777777" w:rsidR="009D0622" w:rsidRPr="00F520BE" w:rsidRDefault="009D0622" w:rsidP="00F520BE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26983D" wp14:editId="72680836">
                <wp:simplePos x="0" y="0"/>
                <wp:positionH relativeFrom="column">
                  <wp:posOffset>2137410</wp:posOffset>
                </wp:positionH>
                <wp:positionV relativeFrom="paragraph">
                  <wp:posOffset>1923597</wp:posOffset>
                </wp:positionV>
                <wp:extent cx="702945" cy="433705"/>
                <wp:effectExtent l="0" t="0" r="0" b="0"/>
                <wp:wrapSquare wrapText="bothSides"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433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7EF6122" w14:textId="77777777" w:rsidR="009D0622" w:rsidRPr="002F52B7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0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2007</w:t>
                            </w:r>
                          </w:p>
                          <w:p w14:paraId="456E41FF" w14:textId="77777777" w:rsidR="009D0622" w:rsidRPr="002F52B7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D17D6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983D" id="Zone de texte 148" o:spid="_x0000_s1069" type="#_x0000_t202" style="position:absolute;margin-left:168.3pt;margin-top:151.45pt;width:55.35pt;height:3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" filled="f" stroked="f">
                <v:textbox>
                  <w:txbxContent>
                    <w:p w14:paraId="47EF6122" w14:textId="77777777" w:rsidR="009D0622" w:rsidRPr="002F52B7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line="20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2007</w:t>
                      </w:r>
                    </w:p>
                    <w:p w14:paraId="456E41FF" w14:textId="77777777" w:rsidR="009D0622" w:rsidRPr="002F52B7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D17D6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 w:rsidRPr="00F52B9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8EAD8" wp14:editId="1C0FF0D6">
                <wp:simplePos x="0" y="0"/>
                <wp:positionH relativeFrom="column">
                  <wp:posOffset>2137410</wp:posOffset>
                </wp:positionH>
                <wp:positionV relativeFrom="paragraph">
                  <wp:posOffset>926465</wp:posOffset>
                </wp:positionV>
                <wp:extent cx="702945" cy="433705"/>
                <wp:effectExtent l="0" t="0" r="0" b="0"/>
                <wp:wrapSquare wrapText="bothSides"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433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BC799E6" w14:textId="77777777" w:rsidR="009D0622" w:rsidRPr="002F52B7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line="200" w:lineRule="exact"/>
                              <w:rPr>
                                <w:rFonts w:ascii="Georgia" w:hAnsi="Georgia" w:cs="SegoePro-Light"/>
                                <w:color w:val="D17D6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SegoePro-Light"/>
                                <w:b/>
                                <w:i/>
                                <w:color w:val="D17D60"/>
                                <w:sz w:val="28"/>
                                <w:szCs w:val="24"/>
                              </w:rPr>
                              <w:t>2009</w:t>
                            </w:r>
                          </w:p>
                          <w:p w14:paraId="33681274" w14:textId="77777777" w:rsidR="009D0622" w:rsidRPr="002F52B7" w:rsidRDefault="009D0622" w:rsidP="004051DB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Georgia" w:hAnsi="Georgia"/>
                                <w:b/>
                                <w:color w:val="D17D6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EAD8" id="Zone de texte 146" o:spid="_x0000_s1070" type="#_x0000_t202" style="position:absolute;margin-left:168.3pt;margin-top:72.95pt;width:55.35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" filled="f" stroked="f">
                <v:textbox>
                  <w:txbxContent>
                    <w:p w14:paraId="7BC799E6" w14:textId="77777777" w:rsidR="009D0622" w:rsidRPr="002F52B7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line="200" w:lineRule="exact"/>
                        <w:rPr>
                          <w:rFonts w:ascii="Georgia" w:hAnsi="Georgia" w:cs="SegoePro-Light"/>
                          <w:color w:val="D17D60"/>
                          <w:sz w:val="28"/>
                          <w:szCs w:val="24"/>
                        </w:rPr>
                      </w:pPr>
                      <w:r>
                        <w:rPr>
                          <w:rFonts w:ascii="Georgia" w:hAnsi="Georgia" w:cs="SegoePro-Light"/>
                          <w:b/>
                          <w:i/>
                          <w:color w:val="D17D60"/>
                          <w:sz w:val="28"/>
                          <w:szCs w:val="24"/>
                        </w:rPr>
                        <w:t>2009</w:t>
                      </w:r>
                    </w:p>
                    <w:p w14:paraId="33681274" w14:textId="77777777" w:rsidR="009D0622" w:rsidRPr="002F52B7" w:rsidRDefault="009D0622" w:rsidP="004051DB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Georgia" w:hAnsi="Georgia"/>
                          <w:b/>
                          <w:color w:val="D17D60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2B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8C6AA6" wp14:editId="2A9706E7">
                <wp:simplePos x="0" y="0"/>
                <wp:positionH relativeFrom="column">
                  <wp:posOffset>3067050</wp:posOffset>
                </wp:positionH>
                <wp:positionV relativeFrom="paragraph">
                  <wp:posOffset>919480</wp:posOffset>
                </wp:positionV>
                <wp:extent cx="2903220" cy="871855"/>
                <wp:effectExtent l="0" t="0" r="0" b="0"/>
                <wp:wrapSquare wrapText="bothSides"/>
                <wp:docPr id="145" name="Zone de tex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871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A1AC2" w14:textId="77777777" w:rsidR="009D0622" w:rsidRPr="002F52B7" w:rsidRDefault="009D0622" w:rsidP="004B60A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Italic"/>
                                <w:iCs/>
                                <w:caps/>
                                <w:color w:val="D17D60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SegoePro-Bold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  <w:t>ENTREPRISE</w:t>
                            </w:r>
                            <w:r w:rsidRPr="004051DB">
                              <w:rPr>
                                <w:rFonts w:ascii="Calibri" w:hAnsi="Calibri" w:cs="SegoePro-Bold"/>
                                <w:b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Bold"/>
                                <w:b/>
                                <w:bCs/>
                                <w:color w:val="D17D60"/>
                                <w:szCs w:val="24"/>
                              </w:rPr>
                              <w:t>-</w:t>
                            </w:r>
                            <w:r w:rsidRPr="002F52B7">
                              <w:rPr>
                                <w:rFonts w:ascii="Calibri" w:hAnsi="Calibri" w:cs="SegoePro-Bold"/>
                                <w:bCs/>
                                <w:color w:val="D17D60"/>
                                <w:szCs w:val="24"/>
                              </w:rPr>
                              <w:t xml:space="preserve"> </w:t>
                            </w:r>
                            <w:r w:rsidRPr="002F52B7">
                              <w:rPr>
                                <w:rFonts w:ascii="Calibri" w:hAnsi="Calibri" w:cs="SegoePro-Italic"/>
                                <w:iCs/>
                                <w:color w:val="D17D60"/>
                                <w:szCs w:val="24"/>
                              </w:rPr>
                              <w:t>VILLE - DURÉE</w:t>
                            </w:r>
                          </w:p>
                          <w:p w14:paraId="260144B1" w14:textId="77777777" w:rsidR="009D0622" w:rsidRPr="009E241B" w:rsidRDefault="009D0622" w:rsidP="002F52B7">
                            <w:pPr>
                              <w:pStyle w:val="Paragraphestandard"/>
                              <w:spacing w:line="240" w:lineRule="auto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2F52B7">
                              <w:rPr>
                                <w:rFonts w:ascii="Calibri" w:hAnsi="Calibri" w:cs="SegoePro-Light"/>
                                <w:i/>
                                <w:color w:val="FFFFFF" w:themeColor="background1"/>
                                <w:sz w:val="20"/>
                              </w:rPr>
                              <w:t>Poste occupé</w:t>
                            </w:r>
                            <w:r w:rsidRPr="002F52B7">
                              <w:rPr>
                                <w:rFonts w:ascii="Calibri-Italic" w:hAnsi="Calibri-Italic" w:cs="Calibri-Italic"/>
                                <w:i/>
                                <w:iCs/>
                                <w:outline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br/>
                            </w: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Description brève d’un point clé</w:t>
                            </w:r>
                          </w:p>
                          <w:p w14:paraId="19B50754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Responsabilité, tâche, réalisation...</w:t>
                            </w:r>
                          </w:p>
                          <w:p w14:paraId="50E6F0DD" w14:textId="77777777" w:rsidR="009D0622" w:rsidRPr="009E241B" w:rsidRDefault="009D0622" w:rsidP="002F52B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</w:pPr>
                            <w:r w:rsidRPr="009E241B">
                              <w:rPr>
                                <w:rFonts w:ascii="Calibri" w:hAnsi="Calibri" w:cs="Calibri"/>
                                <w:color w:val="677C8D"/>
                                <w:sz w:val="20"/>
                                <w:szCs w:val="20"/>
                              </w:rPr>
                              <w:t>Autre responsabilité, autre tâche, autre réalisation...</w:t>
                            </w:r>
                          </w:p>
                          <w:p w14:paraId="46B335D6" w14:textId="77777777" w:rsidR="009D0622" w:rsidRPr="00F520BE" w:rsidRDefault="009D0622" w:rsidP="00F520BE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alibri" w:hAnsi="Calibri" w:cs="SegoePro-Light"/>
                                <w:color w:val="607886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6AA6" id="Zone de texte 145" o:spid="_x0000_s1071" type="#_x0000_t202" style="position:absolute;margin-left:241.5pt;margin-top:72.4pt;width:228.6pt;height:6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" filled="f" stroked="f">
                <v:textbox>
                  <w:txbxContent>
                    <w:p w14:paraId="0F9A1AC2" w14:textId="77777777" w:rsidR="009D0622" w:rsidRPr="002F52B7" w:rsidRDefault="009D0622" w:rsidP="004B60AA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Italic"/>
                          <w:iCs/>
                          <w:caps/>
                          <w:color w:val="D17D60"/>
                          <w:szCs w:val="24"/>
                        </w:rPr>
                      </w:pPr>
                      <w:r>
                        <w:rPr>
                          <w:rFonts w:ascii="Calibri" w:hAnsi="Calibri" w:cs="SegoePro-Bold"/>
                          <w:b/>
                          <w:bCs/>
                          <w:color w:val="FFFFFF" w:themeColor="background1"/>
                          <w:szCs w:val="24"/>
                        </w:rPr>
                        <w:t>ENTREPRISE</w:t>
                      </w:r>
                      <w:r w:rsidRPr="004051DB">
                        <w:rPr>
                          <w:rFonts w:ascii="Calibri" w:hAnsi="Calibri" w:cs="SegoePro-Bold"/>
                          <w:b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Bold"/>
                          <w:b/>
                          <w:bCs/>
                          <w:color w:val="D17D60"/>
                          <w:szCs w:val="24"/>
                        </w:rPr>
                        <w:t>-</w:t>
                      </w:r>
                      <w:r w:rsidRPr="002F52B7">
                        <w:rPr>
                          <w:rFonts w:ascii="Calibri" w:hAnsi="Calibri" w:cs="SegoePro-Bold"/>
                          <w:bCs/>
                          <w:color w:val="D17D60"/>
                          <w:szCs w:val="24"/>
                        </w:rPr>
                        <w:t xml:space="preserve"> </w:t>
                      </w:r>
                      <w:r w:rsidRPr="002F52B7">
                        <w:rPr>
                          <w:rFonts w:ascii="Calibri" w:hAnsi="Calibri" w:cs="SegoePro-Italic"/>
                          <w:iCs/>
                          <w:color w:val="D17D60"/>
                          <w:szCs w:val="24"/>
                        </w:rPr>
                        <w:t>VILLE - DURÉE</w:t>
                      </w:r>
                    </w:p>
                    <w:p w14:paraId="260144B1" w14:textId="77777777" w:rsidR="009D0622" w:rsidRPr="009E241B" w:rsidRDefault="009D0622" w:rsidP="002F52B7">
                      <w:pPr>
                        <w:pStyle w:val="Paragraphestandard"/>
                        <w:spacing w:line="240" w:lineRule="auto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2F52B7">
                        <w:rPr>
                          <w:rFonts w:ascii="Calibri" w:hAnsi="Calibri" w:cs="SegoePro-Light"/>
                          <w:i/>
                          <w:color w:val="FFFFFF" w:themeColor="background1"/>
                          <w:sz w:val="20"/>
                        </w:rPr>
                        <w:t>Poste occupé</w:t>
                      </w:r>
                      <w:r w:rsidRPr="002F52B7">
                        <w:rPr>
                          <w:rFonts w:ascii="Calibri-Italic" w:hAnsi="Calibri-Italic" w:cs="Calibri-Italic"/>
                          <w:i/>
                          <w:iCs/>
                          <w:outline/>
                          <w:sz w:val="20"/>
                          <w:szCs w:val="2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br/>
                      </w: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Description brève d’un point clé</w:t>
                      </w:r>
                    </w:p>
                    <w:p w14:paraId="19B50754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Responsabilité, tâche, réalisation...</w:t>
                      </w:r>
                    </w:p>
                    <w:p w14:paraId="50E6F0DD" w14:textId="77777777" w:rsidR="009D0622" w:rsidRPr="009E241B" w:rsidRDefault="009D0622" w:rsidP="002F52B7">
                      <w:pPr>
                        <w:widowControl w:val="0"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</w:pPr>
                      <w:r w:rsidRPr="009E241B">
                        <w:rPr>
                          <w:rFonts w:ascii="Calibri" w:hAnsi="Calibri" w:cs="Calibri"/>
                          <w:color w:val="677C8D"/>
                          <w:sz w:val="20"/>
                          <w:szCs w:val="20"/>
                        </w:rPr>
                        <w:t>Autre responsabilité, autre tâche, autre réalisation...</w:t>
                      </w:r>
                    </w:p>
                    <w:p w14:paraId="46B335D6" w14:textId="77777777" w:rsidR="009D0622" w:rsidRPr="00F520BE" w:rsidRDefault="009D0622" w:rsidP="00F520BE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alibri" w:hAnsi="Calibri" w:cs="SegoePro-Light"/>
                          <w:color w:val="607886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45931" w:rsidRPr="00945931">
        <w:t xml:space="preserve">  </w:t>
      </w:r>
    </w:p>
    <w:sectPr w:rsidR="00AF7C19" w:rsidSect="00F93E26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CA760B" w14:textId="77777777" w:rsidR="00D06A99" w:rsidRDefault="00D06A99" w:rsidP="00B44050">
      <w:r>
        <w:separator/>
      </w:r>
    </w:p>
  </w:endnote>
  <w:endnote w:type="continuationSeparator" w:id="0">
    <w:p w14:paraId="510712F4" w14:textId="77777777" w:rsidR="00D06A99" w:rsidRDefault="00D06A99" w:rsidP="00B44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07FF0B" w14:textId="77777777" w:rsidR="00BC50FF" w:rsidRDefault="00BC50F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4A95A8" w14:textId="77777777" w:rsidR="00BC50FF" w:rsidRDefault="00BC50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EB3AD" w14:textId="77777777" w:rsidR="00BC50FF" w:rsidRDefault="00BC50F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5F246D" w14:textId="77777777" w:rsidR="00D06A99" w:rsidRDefault="00D06A99" w:rsidP="00B44050">
      <w:r>
        <w:separator/>
      </w:r>
    </w:p>
  </w:footnote>
  <w:footnote w:type="continuationSeparator" w:id="0">
    <w:p w14:paraId="58F0D447" w14:textId="77777777" w:rsidR="00D06A99" w:rsidRDefault="00D06A99" w:rsidP="00B44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24A86" w14:textId="77777777" w:rsidR="00BC50FF" w:rsidRDefault="00BC50F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FB732B" w14:textId="77777777" w:rsidR="00BC50FF" w:rsidRDefault="00BC50F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EE021F" w14:textId="77777777" w:rsidR="00BC50FF" w:rsidRDefault="00BC50F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"/>
  </w:num>
  <w:num w:numId="3">
    <w:abstractNumId w:val="19"/>
  </w:num>
  <w:num w:numId="4">
    <w:abstractNumId w:val="9"/>
  </w:num>
  <w:num w:numId="5">
    <w:abstractNumId w:val="17"/>
  </w:num>
  <w:num w:numId="6">
    <w:abstractNumId w:val="2"/>
  </w:num>
  <w:num w:numId="7">
    <w:abstractNumId w:val="6"/>
  </w:num>
  <w:num w:numId="8">
    <w:abstractNumId w:val="14"/>
  </w:num>
  <w:num w:numId="9">
    <w:abstractNumId w:val="20"/>
  </w:num>
  <w:num w:numId="10">
    <w:abstractNumId w:val="25"/>
  </w:num>
  <w:num w:numId="11">
    <w:abstractNumId w:val="28"/>
  </w:num>
  <w:num w:numId="12">
    <w:abstractNumId w:val="26"/>
  </w:num>
  <w:num w:numId="13">
    <w:abstractNumId w:val="31"/>
  </w:num>
  <w:num w:numId="14">
    <w:abstractNumId w:val="33"/>
  </w:num>
  <w:num w:numId="15">
    <w:abstractNumId w:val="13"/>
  </w:num>
  <w:num w:numId="16">
    <w:abstractNumId w:val="11"/>
  </w:num>
  <w:num w:numId="17">
    <w:abstractNumId w:val="1"/>
  </w:num>
  <w:num w:numId="18">
    <w:abstractNumId w:val="7"/>
  </w:num>
  <w:num w:numId="19">
    <w:abstractNumId w:val="29"/>
  </w:num>
  <w:num w:numId="20">
    <w:abstractNumId w:val="21"/>
  </w:num>
  <w:num w:numId="21">
    <w:abstractNumId w:val="23"/>
  </w:num>
  <w:num w:numId="22">
    <w:abstractNumId w:val="16"/>
  </w:num>
  <w:num w:numId="23">
    <w:abstractNumId w:val="27"/>
  </w:num>
  <w:num w:numId="24">
    <w:abstractNumId w:val="5"/>
  </w:num>
  <w:num w:numId="25">
    <w:abstractNumId w:val="4"/>
  </w:num>
  <w:num w:numId="26">
    <w:abstractNumId w:val="18"/>
  </w:num>
  <w:num w:numId="27">
    <w:abstractNumId w:val="22"/>
  </w:num>
  <w:num w:numId="28">
    <w:abstractNumId w:val="0"/>
  </w:num>
  <w:num w:numId="29">
    <w:abstractNumId w:val="24"/>
  </w:num>
  <w:num w:numId="30">
    <w:abstractNumId w:val="10"/>
  </w:num>
  <w:num w:numId="31">
    <w:abstractNumId w:val="12"/>
  </w:num>
  <w:num w:numId="32">
    <w:abstractNumId w:val="15"/>
  </w:num>
  <w:num w:numId="33">
    <w:abstractNumId w:val="30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fr-FR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680"/>
    <w:rsid w:val="000151E4"/>
    <w:rsid w:val="00073691"/>
    <w:rsid w:val="000E1A2C"/>
    <w:rsid w:val="000F4FD5"/>
    <w:rsid w:val="001B55A0"/>
    <w:rsid w:val="002303A4"/>
    <w:rsid w:val="00260D98"/>
    <w:rsid w:val="00277011"/>
    <w:rsid w:val="00280522"/>
    <w:rsid w:val="002F52B7"/>
    <w:rsid w:val="0030497C"/>
    <w:rsid w:val="0033389F"/>
    <w:rsid w:val="003D445D"/>
    <w:rsid w:val="00404BA9"/>
    <w:rsid w:val="004051DB"/>
    <w:rsid w:val="004228E2"/>
    <w:rsid w:val="0043288E"/>
    <w:rsid w:val="00446CB6"/>
    <w:rsid w:val="0045704D"/>
    <w:rsid w:val="004A4458"/>
    <w:rsid w:val="004B60AA"/>
    <w:rsid w:val="004C699A"/>
    <w:rsid w:val="00533C46"/>
    <w:rsid w:val="00552B31"/>
    <w:rsid w:val="00555BBC"/>
    <w:rsid w:val="005A2199"/>
    <w:rsid w:val="005C2053"/>
    <w:rsid w:val="006034ED"/>
    <w:rsid w:val="006E5CFA"/>
    <w:rsid w:val="0075570E"/>
    <w:rsid w:val="00795C25"/>
    <w:rsid w:val="007A3C07"/>
    <w:rsid w:val="008131F3"/>
    <w:rsid w:val="00834EE7"/>
    <w:rsid w:val="008424FA"/>
    <w:rsid w:val="00875680"/>
    <w:rsid w:val="00884978"/>
    <w:rsid w:val="008C220B"/>
    <w:rsid w:val="00945931"/>
    <w:rsid w:val="009D0622"/>
    <w:rsid w:val="009E241B"/>
    <w:rsid w:val="00AA6C16"/>
    <w:rsid w:val="00AF7C19"/>
    <w:rsid w:val="00B27BD9"/>
    <w:rsid w:val="00B303E7"/>
    <w:rsid w:val="00B44050"/>
    <w:rsid w:val="00B47022"/>
    <w:rsid w:val="00BC50FF"/>
    <w:rsid w:val="00BC5ADF"/>
    <w:rsid w:val="00BE5C04"/>
    <w:rsid w:val="00C176C4"/>
    <w:rsid w:val="00C207C9"/>
    <w:rsid w:val="00CE06E8"/>
    <w:rsid w:val="00D0539D"/>
    <w:rsid w:val="00D06A99"/>
    <w:rsid w:val="00D8598A"/>
    <w:rsid w:val="00D873DD"/>
    <w:rsid w:val="00DB0425"/>
    <w:rsid w:val="00DC5877"/>
    <w:rsid w:val="00E5739C"/>
    <w:rsid w:val="00E76932"/>
    <w:rsid w:val="00EF766C"/>
    <w:rsid w:val="00F520BE"/>
    <w:rsid w:val="00F52B97"/>
    <w:rsid w:val="00F54381"/>
    <w:rsid w:val="00F72BAF"/>
    <w:rsid w:val="00F9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C3EB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Paragraphedeliste">
    <w:name w:val="List Paragraph"/>
    <w:basedOn w:val="Normal"/>
    <w:uiPriority w:val="34"/>
    <w:qFormat/>
    <w:rsid w:val="00404BA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440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44050"/>
  </w:style>
  <w:style w:type="paragraph" w:styleId="Pieddepage">
    <w:name w:val="footer"/>
    <w:basedOn w:val="Normal"/>
    <w:link w:val="PieddepageCar"/>
    <w:uiPriority w:val="99"/>
    <w:unhideWhenUsed/>
    <w:rsid w:val="00B440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44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jp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syko\AppData\Roaming\Microsoft\Templates\CV%20cr&#233;atif%20(design%20vertical)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1F641E-954B-46B4-AA82-3194B85971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C2A70C-6287-4E52-9221-7A8374030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créatif (design vertical).dotx</Template>
  <TotalTime>0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CV créatif (design vertical)</vt:lpstr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créatif (design vertical)</dc:title>
  <dc:subject/>
  <dc:creator/>
  <cp:keywords/>
  <dc:description/>
  <cp:lastModifiedBy/>
  <cp:revision>1</cp:revision>
  <dcterms:created xsi:type="dcterms:W3CDTF">2016-11-08T13:55:00Z</dcterms:created>
  <dcterms:modified xsi:type="dcterms:W3CDTF">2016-11-08T13:55:00Z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TC043158539991</vt:lpwstr>
  </property>
</Properties>
</file>